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2060"/>
  <w:body>
    <w:p w:rsidR="00870411" w:rsidRPr="00780EF4" w:rsidRDefault="0038701C">
      <w:pPr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rect id="_x0000_s1175" style="position:absolute;margin-left:508.25pt;margin-top:0;width:74.05pt;height:791.15pt;z-index:251661312;mso-height-percent:1000;mso-left-percent:830;mso-position-horizontal-relative:page;mso-position-vertical:center;mso-position-vertical-relative:page;mso-height-percent:1000;mso-left-percent:830;mso-width-relative:right-margin-area" o:allowincell="f" filled="f" stroked="f" strokecolor="black [3213]">
            <v:textbox style="layout-flow:vertical;mso-next-textbox:#_x0000_s1175" inset="3.6pt,54pt,3.6pt,54pt">
              <w:txbxContent>
                <w:sdt>
                  <w:sdtPr>
                    <w:rPr>
                      <w:rFonts w:ascii="Arial Rounded MT Bold" w:hAnsi="Arial Rounded MT Bold"/>
                      <w:b/>
                      <w:i/>
                      <w:color w:val="0070C0"/>
                      <w:sz w:val="36"/>
                      <w:szCs w:val="36"/>
                    </w:rPr>
                    <w:id w:val="313245868"/>
                    <w:placeholder>
                      <w:docPart w:val="F43EAC1376E4471EA54B8711AC688ED0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p w:rsidR="00870411" w:rsidRDefault="009C19A6" w:rsidP="00F77426">
                      <w:pPr>
                        <w:pStyle w:val="SendersAddress"/>
                        <w:rPr>
                          <w:rFonts w:asciiTheme="majorHAnsi" w:hAnsiTheme="majorHAnsi"/>
                          <w:caps/>
                          <w:sz w:val="44"/>
                          <w:szCs w:val="44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i/>
                          <w:color w:val="0070C0"/>
                          <w:sz w:val="36"/>
                          <w:szCs w:val="36"/>
                          <w:lang w:val="en-IN"/>
                        </w:rPr>
                        <w:t>COVID NIRAMAY                   COVID NIRAMAY              COVID NIRAMAY</w:t>
                      </w:r>
                    </w:p>
                  </w:sdtContent>
                </w:sdt>
                <w:p w:rsidR="00870411" w:rsidRPr="00F77426" w:rsidRDefault="0074642B">
                  <w:pPr>
                    <w:pStyle w:val="SendersAddress"/>
                    <w:rPr>
                      <w:b/>
                      <w:i/>
                      <w:color w:val="0070C0"/>
                      <w:sz w:val="32"/>
                      <w:szCs w:val="3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  <w:r w:rsidRPr="00F77426">
                    <w:rPr>
                      <w:b/>
                      <w:i/>
                      <w:color w:val="0070C0"/>
                      <w:sz w:val="22"/>
                      <w:szCs w:val="22"/>
                    </w:rPr>
                    <w:sym w:font="Wingdings 2" w:char="F097"/>
                  </w:r>
                  <w:r w:rsidRPr="00F77426">
                    <w:rPr>
                      <w:b/>
                      <w:i/>
                      <w:color w:val="0070C0"/>
                      <w:sz w:val="22"/>
                      <w:szCs w:val="22"/>
                    </w:rPr>
                    <w:t xml:space="preserve"> </w:t>
                  </w:r>
                  <w:sdt>
                    <w:sdtPr>
                      <w:rPr>
                        <w:rFonts w:ascii="Arial Rounded MT Bold" w:hAnsi="Arial Rounded MT Bold"/>
                        <w:b/>
                        <w:i/>
                        <w:color w:val="0070C0"/>
                        <w:sz w:val="22"/>
                        <w:szCs w:val="22"/>
                      </w:rPr>
                      <w:id w:val="313245870"/>
                      <w:placeholder>
                        <w:docPart w:val="DD87B566A3E54D5CB909E3A3A7392583"/>
                      </w:placeholder>
                      <w:dataBinding w:prefixMappings="xmlns:ns0='http://schemas.microsoft.com/office/2006/coverPageProps'" w:xpath="/ns0:CoverPageProperties[1]/ns0:CompanyPhone[1]" w:storeItemID="{55AF091B-3C7A-41E3-B477-F2FDAA23CFDA}"/>
                      <w:text/>
                    </w:sdtPr>
                    <w:sdtContent>
                      <w:r w:rsidR="00F77426" w:rsidRPr="00F77426">
                        <w:rPr>
                          <w:rFonts w:ascii="Arial Rounded MT Bold" w:hAnsi="Arial Rounded MT Bold"/>
                          <w:b/>
                          <w:i/>
                          <w:color w:val="0070C0"/>
                          <w:sz w:val="22"/>
                          <w:szCs w:val="22"/>
                        </w:rPr>
                        <w:t>University of Engineering and Management , kolkata</w:t>
                      </w:r>
                    </w:sdtContent>
                  </w:sdt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sym w:font="Wingdings 2" w:char="F097"/>
                  </w:r>
                  <w:r>
                    <w:rPr>
                      <w:sz w:val="16"/>
                      <w:szCs w:val="16"/>
                    </w:rPr>
                    <w:t xml:space="preserve">  </w:t>
                  </w:r>
                  <w:sdt>
                    <w:sdtPr>
                      <w:rPr>
                        <w:b/>
                        <w:i/>
                        <w:color w:val="0070C0"/>
                        <w:sz w:val="32"/>
                        <w:szCs w:val="32"/>
                      </w:rPr>
                      <w:id w:val="313245871"/>
                      <w:placeholder>
                        <w:docPart w:val="FAFDE400CB7741D79D79057759122D02"/>
                      </w:placeholder>
                      <w:dataBinding w:prefixMappings="xmlns:ns0='http://schemas.microsoft.com/office/2006/coverPageProps'" w:xpath="/ns0:CoverPageProperties[1]/ns0:CompanyEmail[1]" w:storeItemID="{55AF091B-3C7A-41E3-B477-F2FDAA23CFDA}"/>
                      <w:text/>
                    </w:sdtPr>
                    <w:sdtContent>
                      <w:r w:rsidR="00F77426" w:rsidRPr="00F77426">
                        <w:rPr>
                          <w:b/>
                          <w:i/>
                          <w:color w:val="0070C0"/>
                          <w:sz w:val="32"/>
                          <w:szCs w:val="32"/>
                        </w:rPr>
                        <w:t>UEMK</w:t>
                      </w:r>
                    </w:sdtContent>
                  </w:sdt>
                </w:p>
              </w:txbxContent>
            </v:textbox>
            <w10:wrap anchorx="page" anchory="page"/>
          </v:rect>
        </w:pict>
      </w: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group id="_x0000_s1170" style="position:absolute;margin-left:490.1pt;margin-top:0;width:99.8pt;height:806.65pt;z-index:251660288;mso-left-percent:800;mso-wrap-distance-left:18pt;mso-position-horizontal-relative:page;mso-position-vertical:center;mso-position-vertical-relative:page;mso-left-percent:800" coordorigin="9540,45" coordsize="1996,16133">
            <v:rect id="_x0000_s1171" style="position:absolute;left:9857;top:45;width:1512;height:16114;mso-position-horizontal-relative:margin;mso-position-vertical-relative:top-margin-area" fillcolor="#7fd13b [3204]" stroked="f" strokecolor="#bfb675">
              <v:fill color2="#b1e389 [1940]" rotate="t" angle="-90" focusposition="1" focussize="" type="gradient"/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72" type="#_x0000_t32" style="position:absolute;left:9540;top:45;width:0;height:16114;mso-position-horizontal-relative:margin;mso-position-vertical-relative:page;mso-width-relative:right-margin-area" o:connectortype="straight" strokecolor="#cbecb0 [1300]" strokeweight="1pt"/>
            <v:shape id="_x0000_s1173" type="#_x0000_t32" style="position:absolute;left:11536;top:68;width:0;height:16110;mso-height-percent:1020;mso-position-horizontal-relative:margin;mso-position-vertical-relative:page;mso-height-percent:1020;mso-width-relative:right-margin-area" o:connectortype="straight" strokecolor="#7fd13b [3204]" strokeweight="2.25pt"/>
            <v:shape id="_x0000_s1174" type="#_x0000_t32" style="position:absolute;left:9768;top:45;width:0;height:16114;mso-position-horizontal-relative:margin;mso-position-vertical-relative:page;mso-width-relative:right-margin-area" o:connectortype="straight" strokecolor="#cbecb0 [1300]" strokeweight="4.5pt"/>
            <w10:wrap type="square" anchorx="page" anchory="page"/>
          </v:group>
        </w:pict>
      </w:r>
    </w:p>
    <w:p w:rsidR="008901B4" w:rsidRPr="000C1FB2" w:rsidRDefault="008901B4" w:rsidP="001C4082">
      <w:pPr>
        <w:pStyle w:val="ListParagraph"/>
        <w:tabs>
          <w:tab w:val="left" w:pos="3165"/>
          <w:tab w:val="center" w:pos="4536"/>
        </w:tabs>
        <w:spacing w:beforeLines="1" w:afterLines="1"/>
        <w:jc w:val="center"/>
        <w:rPr>
          <w:rFonts w:ascii="Arial Rounded MT Bold" w:hAnsi="Arial Rounded MT Bold"/>
          <w:color w:val="5EA226" w:themeColor="accent1" w:themeShade="BF"/>
          <w:sz w:val="56"/>
          <w:szCs w:val="56"/>
        </w:rPr>
      </w:pPr>
      <w:r w:rsidRPr="000C1FB2">
        <w:rPr>
          <w:rFonts w:ascii="Arial Rounded MT Bold" w:hAnsi="Arial Rounded MT Bold"/>
          <w:b/>
          <w:color w:val="5EA226" w:themeColor="accent1" w:themeShade="BF"/>
          <w:sz w:val="56"/>
          <w:szCs w:val="56"/>
        </w:rPr>
        <w:t>COVID NIRAMAY</w:t>
      </w:r>
    </w:p>
    <w:p w:rsidR="00780EF4" w:rsidRDefault="00780EF4" w:rsidP="001C4082">
      <w:pPr>
        <w:spacing w:beforeLines="1" w:afterLines="1"/>
        <w:ind w:left="360"/>
        <w:jc w:val="center"/>
        <w:rPr>
          <w:rFonts w:ascii="Arial Rounded MT Bold" w:hAnsi="Arial Rounded MT Bold"/>
          <w:b/>
          <w:color w:val="5EA226" w:themeColor="accent1" w:themeShade="BF"/>
          <w:sz w:val="28"/>
          <w:szCs w:val="28"/>
        </w:rPr>
      </w:pPr>
      <w:r w:rsidRPr="000C1FB2">
        <w:rPr>
          <w:rFonts w:ascii="Arial Rounded MT Bold" w:hAnsi="Arial Rounded MT Bold"/>
          <w:b/>
          <w:color w:val="5EA226" w:themeColor="accent1" w:themeShade="BF"/>
          <w:sz w:val="28"/>
          <w:szCs w:val="28"/>
        </w:rPr>
        <w:t xml:space="preserve">University of Engineering and Management </w:t>
      </w:r>
      <w:r w:rsidR="008901B4" w:rsidRPr="000C1FB2">
        <w:rPr>
          <w:rFonts w:ascii="Arial Rounded MT Bold" w:hAnsi="Arial Rounded MT Bold"/>
          <w:b/>
          <w:color w:val="5EA226" w:themeColor="accent1" w:themeShade="BF"/>
          <w:sz w:val="28"/>
          <w:szCs w:val="28"/>
        </w:rPr>
        <w:t xml:space="preserve">, </w:t>
      </w:r>
      <w:r w:rsidR="00387392">
        <w:rPr>
          <w:rFonts w:ascii="Arial Rounded MT Bold" w:hAnsi="Arial Rounded MT Bold"/>
          <w:b/>
          <w:color w:val="5EA226" w:themeColor="accent1" w:themeShade="BF"/>
          <w:sz w:val="28"/>
          <w:szCs w:val="28"/>
        </w:rPr>
        <w:t>Kolkata</w:t>
      </w:r>
    </w:p>
    <w:p w:rsidR="00387392" w:rsidRDefault="00387392" w:rsidP="001C4082">
      <w:pPr>
        <w:spacing w:beforeLines="1" w:afterLines="1"/>
        <w:ind w:left="360"/>
        <w:jc w:val="center"/>
        <w:rPr>
          <w:rFonts w:ascii="Arial Rounded MT Bold" w:hAnsi="Arial Rounded MT Bold"/>
          <w:b/>
          <w:color w:val="5EA226" w:themeColor="accent1" w:themeShade="BF"/>
          <w:sz w:val="28"/>
          <w:szCs w:val="28"/>
        </w:rPr>
      </w:pPr>
    </w:p>
    <w:p w:rsidR="00387392" w:rsidRDefault="00387392" w:rsidP="001C4082">
      <w:pPr>
        <w:spacing w:beforeLines="1" w:afterLines="1"/>
        <w:ind w:left="360"/>
        <w:jc w:val="center"/>
        <w:rPr>
          <w:rFonts w:ascii="Arial Rounded MT Bold" w:hAnsi="Arial Rounded MT Bold"/>
          <w:b/>
          <w:color w:val="5EA226" w:themeColor="accent1" w:themeShade="BF"/>
          <w:sz w:val="28"/>
          <w:szCs w:val="28"/>
        </w:rPr>
      </w:pPr>
    </w:p>
    <w:p w:rsidR="00387392" w:rsidRDefault="00387392" w:rsidP="001C4082">
      <w:pPr>
        <w:spacing w:beforeLines="1" w:afterLines="1"/>
        <w:ind w:left="360"/>
        <w:jc w:val="center"/>
        <w:rPr>
          <w:rFonts w:ascii="Arial Rounded MT Bold" w:hAnsi="Arial Rounded MT Bold"/>
          <w:b/>
          <w:noProof/>
          <w:color w:val="5EA226" w:themeColor="accent1" w:themeShade="BF"/>
          <w:sz w:val="28"/>
          <w:szCs w:val="28"/>
          <w:lang w:eastAsia="en-US" w:bidi="ar-SA"/>
        </w:rPr>
      </w:pPr>
    </w:p>
    <w:p w:rsidR="00387392" w:rsidRDefault="00387392" w:rsidP="001C4082">
      <w:pPr>
        <w:spacing w:beforeLines="1" w:afterLines="1"/>
        <w:ind w:left="360"/>
        <w:jc w:val="center"/>
        <w:rPr>
          <w:rFonts w:ascii="Arial Rounded MT Bold" w:hAnsi="Arial Rounded MT Bold"/>
          <w:b/>
          <w:noProof/>
          <w:color w:val="5EA226" w:themeColor="accent1" w:themeShade="BF"/>
          <w:sz w:val="28"/>
          <w:szCs w:val="28"/>
          <w:lang w:eastAsia="en-US" w:bidi="ar-SA"/>
        </w:rPr>
      </w:pPr>
    </w:p>
    <w:p w:rsidR="00387392" w:rsidRDefault="00387392" w:rsidP="001C4082">
      <w:pPr>
        <w:spacing w:beforeLines="1" w:afterLines="1"/>
        <w:ind w:left="360"/>
        <w:jc w:val="center"/>
        <w:rPr>
          <w:rFonts w:ascii="Arial Rounded MT Bold" w:hAnsi="Arial Rounded MT Bold"/>
          <w:b/>
          <w:color w:val="5EA226" w:themeColor="accent1" w:themeShade="BF"/>
          <w:sz w:val="28"/>
          <w:szCs w:val="28"/>
        </w:rPr>
      </w:pPr>
      <w:r>
        <w:rPr>
          <w:rFonts w:ascii="Arial Rounded MT Bold" w:hAnsi="Arial Rounded MT Bold"/>
          <w:b/>
          <w:noProof/>
          <w:color w:val="5EA226" w:themeColor="accent1" w:themeShade="BF"/>
          <w:sz w:val="28"/>
          <w:szCs w:val="28"/>
          <w:lang w:eastAsia="en-US" w:bidi="ar-SA"/>
        </w:rPr>
        <w:drawing>
          <wp:inline distT="0" distB="0" distL="0" distR="0">
            <wp:extent cx="4792774" cy="1829924"/>
            <wp:effectExtent l="247650" t="228600" r="236426" b="208426"/>
            <wp:docPr id="40" name="Picture 3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345" cy="183014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87392" w:rsidRDefault="00387392" w:rsidP="001C4082">
      <w:pPr>
        <w:spacing w:beforeLines="1" w:afterLines="1"/>
        <w:rPr>
          <w:rFonts w:ascii="Arial Rounded MT Bold" w:hAnsi="Arial Rounded MT Bold"/>
          <w:color w:val="5EA226" w:themeColor="accent1" w:themeShade="BF"/>
          <w:sz w:val="28"/>
          <w:szCs w:val="28"/>
        </w:rPr>
      </w:pPr>
    </w:p>
    <w:p w:rsidR="00387392" w:rsidRPr="000C1FB2" w:rsidRDefault="00387392" w:rsidP="001C4082">
      <w:pPr>
        <w:spacing w:beforeLines="1" w:afterLines="1"/>
        <w:ind w:left="360"/>
        <w:jc w:val="center"/>
        <w:rPr>
          <w:rFonts w:ascii="Arial Rounded MT Bold" w:hAnsi="Arial Rounded MT Bold"/>
          <w:color w:val="5EA226" w:themeColor="accent1" w:themeShade="BF"/>
          <w:sz w:val="28"/>
          <w:szCs w:val="28"/>
        </w:rPr>
      </w:pPr>
    </w:p>
    <w:p w:rsidR="008901B4" w:rsidRDefault="008901B4" w:rsidP="001C4082">
      <w:pPr>
        <w:spacing w:beforeLines="1" w:afterLines="1"/>
        <w:jc w:val="center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8901B4" w:rsidRDefault="000F1EEF" w:rsidP="001C4082">
      <w:pPr>
        <w:spacing w:beforeLines="1" w:afterLines="1"/>
        <w:jc w:val="center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  <w:r w:rsidRPr="000F1EEF">
        <w:rPr>
          <w:rFonts w:ascii="Arial Rounded MT Bold" w:hAnsi="Arial Rounded MT Bold"/>
          <w:b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4840727" cy="2155116"/>
            <wp:effectExtent l="247650" t="228600" r="226573" b="207084"/>
            <wp:docPr id="38" name="Picture 3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9451" cy="21590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C1FB2" w:rsidRDefault="000F1EEF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  <w:r>
        <w:rPr>
          <w:rFonts w:ascii="Arial Rounded MT Bold" w:hAnsi="Arial Rounded MT Bold"/>
          <w:b/>
          <w:noProof/>
          <w:color w:val="FFFFFF" w:themeColor="background1"/>
          <w:sz w:val="22"/>
          <w:szCs w:val="22"/>
          <w:lang w:eastAsia="en-US" w:bidi="ar-SA"/>
        </w:rPr>
        <w:t xml:space="preserve">                                </w:t>
      </w:r>
    </w:p>
    <w:p w:rsidR="000C1FB2" w:rsidRDefault="000C1FB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0C1FB2" w:rsidRDefault="000C1FB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0C1FB2" w:rsidRDefault="000C1FB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0C1FB2" w:rsidRDefault="000C1FB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0C1FB2" w:rsidRDefault="000C1FB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387392" w:rsidRDefault="0038739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387392" w:rsidRDefault="0038739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387392" w:rsidRDefault="0038739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387392" w:rsidRDefault="0038739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387392" w:rsidRDefault="00387392" w:rsidP="001C4082">
      <w:pPr>
        <w:spacing w:beforeLines="1" w:afterLines="1"/>
        <w:rPr>
          <w:rFonts w:ascii="Arial Rounded MT Bold" w:hAnsi="Arial Rounded MT Bold"/>
          <w:b/>
          <w:color w:val="FFFFFF" w:themeColor="background1"/>
          <w:sz w:val="22"/>
          <w:szCs w:val="22"/>
        </w:rPr>
      </w:pPr>
    </w:p>
    <w:p w:rsidR="008901B4" w:rsidRPr="00C95DA7" w:rsidRDefault="008901B4" w:rsidP="001C4082">
      <w:pPr>
        <w:pStyle w:val="ListParagraph"/>
        <w:numPr>
          <w:ilvl w:val="0"/>
          <w:numId w:val="8"/>
        </w:numPr>
        <w:spacing w:beforeLines="1" w:afterLines="1"/>
        <w:rPr>
          <w:rFonts w:asciiTheme="majorHAnsi" w:hAnsiTheme="majorHAnsi"/>
          <w:b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App Description : </w:t>
      </w:r>
    </w:p>
    <w:p w:rsidR="008901B4" w:rsidRPr="008901B4" w:rsidRDefault="008901B4" w:rsidP="001C4082">
      <w:pPr>
        <w:pStyle w:val="ListParagraph"/>
        <w:spacing w:beforeLines="1" w:afterLines="1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8901B4" w:rsidRPr="008901B4" w:rsidRDefault="008901B4" w:rsidP="001C4082">
      <w:pPr>
        <w:pStyle w:val="ListParagraph"/>
        <w:numPr>
          <w:ilvl w:val="0"/>
          <w:numId w:val="7"/>
        </w:numPr>
        <w:spacing w:beforeLines="1" w:afterLines="1" w:line="256" w:lineRule="auto"/>
        <w:contextualSpacing/>
        <w:jc w:val="both"/>
        <w:rPr>
          <w:rFonts w:asciiTheme="majorHAnsi" w:hAnsiTheme="majorHAnsi" w:cs="Arial"/>
          <w:color w:val="FFFFFF" w:themeColor="background1"/>
          <w:sz w:val="22"/>
          <w:szCs w:val="22"/>
        </w:rPr>
      </w:pPr>
      <w:r w:rsidRPr="008901B4">
        <w:rPr>
          <w:rFonts w:asciiTheme="majorHAnsi" w:hAnsiTheme="majorHAnsi" w:cs="Arial"/>
          <w:color w:val="FFFFFF" w:themeColor="background1"/>
          <w:sz w:val="22"/>
          <w:szCs w:val="22"/>
        </w:rPr>
        <w:t>It's an Android App which has both desktop and mobile versions.</w:t>
      </w:r>
    </w:p>
    <w:p w:rsidR="008901B4" w:rsidRPr="008901B4" w:rsidRDefault="008901B4" w:rsidP="001C4082">
      <w:pPr>
        <w:pStyle w:val="ListParagraph"/>
        <w:numPr>
          <w:ilvl w:val="0"/>
          <w:numId w:val="7"/>
        </w:numPr>
        <w:spacing w:beforeLines="1" w:afterLines="1" w:line="256" w:lineRule="auto"/>
        <w:contextualSpacing/>
        <w:jc w:val="both"/>
        <w:rPr>
          <w:rFonts w:asciiTheme="majorHAnsi" w:hAnsiTheme="majorHAnsi" w:cs="Arial"/>
          <w:color w:val="FFFFFF" w:themeColor="background1"/>
          <w:sz w:val="22"/>
          <w:szCs w:val="22"/>
        </w:rPr>
      </w:pPr>
      <w:r w:rsidRPr="008901B4">
        <w:rPr>
          <w:rFonts w:asciiTheme="majorHAnsi" w:hAnsiTheme="majorHAnsi" w:cs="Arial"/>
          <w:color w:val="FFFFFF" w:themeColor="background1"/>
          <w:sz w:val="22"/>
          <w:szCs w:val="22"/>
        </w:rPr>
        <w:t>It's known as COVID-19 UEM.</w:t>
      </w:r>
    </w:p>
    <w:p w:rsidR="008901B4" w:rsidRPr="008901B4" w:rsidRDefault="008901B4" w:rsidP="001C4082">
      <w:pPr>
        <w:pStyle w:val="ListParagraph"/>
        <w:numPr>
          <w:ilvl w:val="0"/>
          <w:numId w:val="7"/>
        </w:numPr>
        <w:spacing w:beforeLines="1" w:afterLines="1" w:line="256" w:lineRule="auto"/>
        <w:contextualSpacing/>
        <w:jc w:val="both"/>
        <w:rPr>
          <w:rFonts w:asciiTheme="majorHAnsi" w:hAnsiTheme="majorHAnsi" w:cs="Arial"/>
          <w:color w:val="FFFFFF" w:themeColor="background1"/>
          <w:sz w:val="22"/>
          <w:szCs w:val="22"/>
        </w:rPr>
      </w:pPr>
      <w:r w:rsidRPr="008901B4">
        <w:rPr>
          <w:rFonts w:asciiTheme="majorHAnsi" w:hAnsiTheme="majorHAnsi" w:cs="Arial"/>
          <w:color w:val="FFFFFF" w:themeColor="background1"/>
          <w:sz w:val="22"/>
          <w:szCs w:val="22"/>
        </w:rPr>
        <w:t xml:space="preserve">It has some animations in different parts of the app which awares us about the precautions that we should take against the Corona Virus Pandemic. </w:t>
      </w:r>
    </w:p>
    <w:p w:rsidR="008901B4" w:rsidRPr="008901B4" w:rsidRDefault="008901B4" w:rsidP="001C4082">
      <w:pPr>
        <w:pStyle w:val="ListParagraph"/>
        <w:numPr>
          <w:ilvl w:val="0"/>
          <w:numId w:val="7"/>
        </w:numPr>
        <w:spacing w:beforeLines="1" w:afterLines="1" w:line="256" w:lineRule="auto"/>
        <w:contextualSpacing/>
        <w:jc w:val="both"/>
        <w:rPr>
          <w:rFonts w:asciiTheme="majorHAnsi" w:hAnsiTheme="majorHAnsi" w:cs="Arial"/>
          <w:color w:val="FFFFFF" w:themeColor="background1"/>
          <w:sz w:val="22"/>
          <w:szCs w:val="22"/>
        </w:rPr>
      </w:pPr>
      <w:r w:rsidRPr="008901B4">
        <w:rPr>
          <w:rFonts w:asciiTheme="majorHAnsi" w:hAnsiTheme="majorHAnsi" w:cs="Arial"/>
          <w:color w:val="FFFFFF" w:themeColor="background1"/>
          <w:sz w:val="22"/>
          <w:szCs w:val="22"/>
        </w:rPr>
        <w:t>On the preface, it awares us about the statistics of the number of people suffering directly from the disease on a global scale.</w:t>
      </w:r>
    </w:p>
    <w:p w:rsidR="008901B4" w:rsidRDefault="008901B4" w:rsidP="001C4082">
      <w:pPr>
        <w:spacing w:beforeLines="1" w:afterLines="1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8901B4" w:rsidRDefault="008901B4" w:rsidP="001C4082">
      <w:pPr>
        <w:spacing w:beforeLines="1" w:afterLines="1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780EF4" w:rsidRPr="00C95DA7" w:rsidRDefault="008901B4" w:rsidP="001C4082">
      <w:pPr>
        <w:pStyle w:val="ListParagraph"/>
        <w:numPr>
          <w:ilvl w:val="0"/>
          <w:numId w:val="8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App  Features</w:t>
      </w:r>
      <w:r w:rsidR="00780EF4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 : </w:t>
      </w:r>
    </w:p>
    <w:p w:rsidR="008901B4" w:rsidRPr="00C95DA7" w:rsidRDefault="008901B4" w:rsidP="001C4082">
      <w:pPr>
        <w:pStyle w:val="ListParagraph"/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</w:p>
    <w:p w:rsidR="00780EF4" w:rsidRDefault="00780EF4" w:rsidP="001C4082">
      <w:pPr>
        <w:pStyle w:val="ListParagraph"/>
        <w:numPr>
          <w:ilvl w:val="0"/>
          <w:numId w:val="9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Module 1 : COVID-19 Dashboard by the JHU CSSE</w:t>
      </w:r>
      <w:r w:rsidRPr="008901B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="008901B4">
        <w:rPr>
          <w:rFonts w:asciiTheme="majorHAnsi" w:hAnsiTheme="majorHAnsi"/>
          <w:b/>
          <w:color w:val="FFFFFF" w:themeColor="background1"/>
          <w:sz w:val="22"/>
          <w:szCs w:val="22"/>
        </w:rPr>
        <w:t>–</w:t>
      </w:r>
      <w:r w:rsidRPr="008901B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6331E6">
        <w:rPr>
          <w:rFonts w:asciiTheme="majorHAnsi" w:hAnsiTheme="majorHAnsi"/>
          <w:color w:val="FFFFFF" w:themeColor="background1"/>
          <w:sz w:val="22"/>
          <w:szCs w:val="22"/>
        </w:rPr>
        <w:t xml:space="preserve">It provides the Statistical Data of Total Country-wise Confirmed cases, total deaths , etc from SARS-COV19 Virus infection with different plots and Ghaphical analysis . </w:t>
      </w:r>
    </w:p>
    <w:p w:rsidR="006331E6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6331E6" w:rsidRPr="00C95DA7" w:rsidRDefault="006331E6" w:rsidP="001C4082">
      <w:p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</w:p>
    <w:p w:rsidR="006331E6" w:rsidRDefault="00780EF4" w:rsidP="001C4082">
      <w:pPr>
        <w:pStyle w:val="ListParagraph"/>
        <w:numPr>
          <w:ilvl w:val="0"/>
          <w:numId w:val="9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Module 2 : </w:t>
      </w:r>
      <w:r w:rsidR="00F648F1" w:rsidRPr="00C95DA7">
        <w:rPr>
          <w:rFonts w:asciiTheme="majorHAnsi" w:hAnsiTheme="majorHAnsi"/>
          <w:b/>
          <w:color w:val="7FD13B" w:themeColor="accent1"/>
          <w:sz w:val="22"/>
          <w:szCs w:val="22"/>
        </w:rPr>
        <w:t>DISASTER  MANAGEMENT :</w:t>
      </w:r>
      <w:r w:rsidR="00F648F1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="00F648F1">
        <w:rPr>
          <w:rFonts w:asciiTheme="majorHAnsi" w:hAnsiTheme="majorHAnsi"/>
          <w:color w:val="FFFFFF" w:themeColor="background1"/>
          <w:sz w:val="22"/>
          <w:szCs w:val="22"/>
        </w:rPr>
        <w:t xml:space="preserve">It provides us with </w:t>
      </w:r>
      <w:r w:rsidR="002566CA">
        <w:rPr>
          <w:rFonts w:asciiTheme="majorHAnsi" w:hAnsiTheme="majorHAnsi"/>
          <w:color w:val="FFFFFF" w:themeColor="background1"/>
          <w:sz w:val="22"/>
          <w:szCs w:val="22"/>
        </w:rPr>
        <w:t xml:space="preserve">the disaster management helpline numbers and other details to cop up with the extreme Pandamic Situation . It has four sub-modules : </w:t>
      </w:r>
    </w:p>
    <w:p w:rsidR="002566CA" w:rsidRDefault="002566CA" w:rsidP="001C4082">
      <w:pPr>
        <w:pStyle w:val="ListParagraph"/>
        <w:spacing w:beforeLines="1" w:afterLines="1"/>
        <w:rPr>
          <w:rFonts w:asciiTheme="majorHAnsi" w:hAnsiTheme="majorHAnsi"/>
          <w:b/>
          <w:color w:val="FFFFFF" w:themeColor="background1"/>
          <w:sz w:val="22"/>
          <w:szCs w:val="22"/>
        </w:rPr>
      </w:pP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            </w:t>
      </w:r>
    </w:p>
    <w:p w:rsidR="002566CA" w:rsidRDefault="002566CA" w:rsidP="001C4082">
      <w:pPr>
        <w:spacing w:beforeLines="1" w:afterLines="1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2566CA" w:rsidRDefault="002566CA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 :  BLOOD BANKS:</w:t>
      </w:r>
      <w:r w:rsidRPr="002566CA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 </w:t>
      </w:r>
      <w:r w:rsidRPr="002566CA">
        <w:rPr>
          <w:rFonts w:asciiTheme="majorHAnsi" w:hAnsiTheme="majorHAnsi"/>
          <w:color w:val="FFFFFF" w:themeColor="background1"/>
          <w:sz w:val="22"/>
          <w:szCs w:val="22"/>
        </w:rPr>
        <w:t xml:space="preserve">It gives us all </w:t>
      </w:r>
      <w:r>
        <w:rPr>
          <w:rFonts w:asciiTheme="majorHAnsi" w:hAnsiTheme="majorHAnsi"/>
          <w:color w:val="FFFFFF" w:themeColor="background1"/>
          <w:sz w:val="22"/>
          <w:szCs w:val="22"/>
        </w:rPr>
        <w:t>a list of  blood  banks across India . It also provides their websites , contact numbers ; etc.</w:t>
      </w:r>
    </w:p>
    <w:p w:rsidR="002566CA" w:rsidRPr="00C95DA7" w:rsidRDefault="002566CA" w:rsidP="001C4082">
      <w:pPr>
        <w:spacing w:beforeLines="1" w:afterLines="1"/>
        <w:ind w:left="360"/>
        <w:rPr>
          <w:rFonts w:asciiTheme="majorHAnsi" w:hAnsiTheme="majorHAnsi"/>
          <w:color w:val="7FD13B" w:themeColor="accent1"/>
          <w:sz w:val="22"/>
          <w:szCs w:val="22"/>
        </w:rPr>
      </w:pPr>
    </w:p>
    <w:p w:rsidR="002566CA" w:rsidRPr="00F648F1" w:rsidRDefault="002566CA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II : HEALTH MINISTRY WEBSITES  :</w:t>
      </w: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 </w:t>
      </w:r>
      <w:r>
        <w:rPr>
          <w:rFonts w:asciiTheme="majorHAnsi" w:hAnsiTheme="majorHAnsi"/>
          <w:color w:val="FFFFFF" w:themeColor="background1"/>
          <w:sz w:val="22"/>
          <w:szCs w:val="22"/>
        </w:rPr>
        <w:t>It gives us a list of websites of all States and Union Territories of India .</w:t>
      </w:r>
    </w:p>
    <w:p w:rsidR="002566CA" w:rsidRDefault="002566CA" w:rsidP="002566CA">
      <w:pPr>
        <w:pStyle w:val="ListParagraph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2566CA" w:rsidRPr="00F648F1" w:rsidRDefault="002566CA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III :  HOSPITAL DETAILS  :</w:t>
      </w: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 </w:t>
      </w:r>
      <w:r>
        <w:rPr>
          <w:rFonts w:asciiTheme="majorHAnsi" w:hAnsiTheme="majorHAnsi"/>
          <w:color w:val="FFFFFF" w:themeColor="background1"/>
          <w:sz w:val="22"/>
          <w:szCs w:val="22"/>
        </w:rPr>
        <w:t>Here , we have created a Website by ourselves , which gives all the hospital and ambulance  contacts  of all the States and Union Territories of India .</w:t>
      </w:r>
    </w:p>
    <w:p w:rsidR="002566CA" w:rsidRDefault="002566CA" w:rsidP="002566CA">
      <w:pPr>
        <w:pStyle w:val="ListParagraph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2566CA" w:rsidRPr="002566CA" w:rsidRDefault="002566CA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IV :  PHARMACY NEARBY</w:t>
      </w: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 :  </w:t>
      </w:r>
      <w:r w:rsidR="00F66851">
        <w:rPr>
          <w:rFonts w:asciiTheme="majorHAnsi" w:hAnsiTheme="majorHAnsi"/>
          <w:color w:val="FFFFFF" w:themeColor="background1"/>
          <w:sz w:val="22"/>
          <w:szCs w:val="22"/>
        </w:rPr>
        <w:t>This gives the list of all possible pharmacies present near anyone based on his/her location.</w:t>
      </w:r>
    </w:p>
    <w:p w:rsidR="002566CA" w:rsidRPr="002566CA" w:rsidRDefault="002566CA" w:rsidP="001C4082">
      <w:pPr>
        <w:spacing w:beforeLines="1" w:afterLines="1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6331E6" w:rsidRPr="006331E6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pStyle w:val="ListParagraph"/>
        <w:numPr>
          <w:ilvl w:val="0"/>
          <w:numId w:val="9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Module 3 : News</w:t>
      </w:r>
      <w:r w:rsidRPr="006331E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="006331E6">
        <w:rPr>
          <w:rFonts w:asciiTheme="majorHAnsi" w:hAnsiTheme="majorHAnsi"/>
          <w:b/>
          <w:color w:val="FFFFFF" w:themeColor="background1"/>
          <w:sz w:val="22"/>
          <w:szCs w:val="22"/>
        </w:rPr>
        <w:t>-</w:t>
      </w:r>
      <w:r w:rsidR="006331E6" w:rsidRPr="006331E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6331E6">
        <w:rPr>
          <w:rFonts w:asciiTheme="majorHAnsi" w:hAnsiTheme="majorHAnsi"/>
          <w:color w:val="FFFFFF" w:themeColor="background1"/>
          <w:sz w:val="22"/>
          <w:szCs w:val="22"/>
        </w:rPr>
        <w:t>It awares us of the recent treading n</w:t>
      </w:r>
      <w:r w:rsidR="00F648F1">
        <w:rPr>
          <w:rFonts w:asciiTheme="majorHAnsi" w:hAnsiTheme="majorHAnsi"/>
          <w:color w:val="FFFFFF" w:themeColor="background1"/>
          <w:sz w:val="22"/>
          <w:szCs w:val="22"/>
        </w:rPr>
        <w:t xml:space="preserve">ews about all states of India </w:t>
      </w:r>
      <w:r w:rsidRPr="006331E6">
        <w:rPr>
          <w:rFonts w:asciiTheme="majorHAnsi" w:hAnsiTheme="majorHAnsi"/>
          <w:color w:val="FFFFFF" w:themeColor="background1"/>
          <w:sz w:val="22"/>
          <w:szCs w:val="22"/>
        </w:rPr>
        <w:t xml:space="preserve">and the </w:t>
      </w:r>
      <w:r w:rsidR="00F648F1">
        <w:rPr>
          <w:rFonts w:asciiTheme="majorHAnsi" w:hAnsiTheme="majorHAnsi"/>
          <w:color w:val="FFFFFF" w:themeColor="background1"/>
          <w:sz w:val="22"/>
          <w:szCs w:val="22"/>
        </w:rPr>
        <w:t xml:space="preserve">NATIONAL </w:t>
      </w:r>
      <w:r w:rsidRPr="006331E6">
        <w:rPr>
          <w:rFonts w:asciiTheme="majorHAnsi" w:hAnsiTheme="majorHAnsi"/>
          <w:color w:val="FFFFFF" w:themeColor="background1"/>
          <w:sz w:val="22"/>
          <w:szCs w:val="22"/>
        </w:rPr>
        <w:t xml:space="preserve">COVID-19 </w:t>
      </w:r>
      <w:r w:rsidR="00F648F1">
        <w:rPr>
          <w:rFonts w:asciiTheme="majorHAnsi" w:hAnsiTheme="majorHAnsi"/>
          <w:color w:val="FFFFFF" w:themeColor="background1"/>
          <w:sz w:val="22"/>
          <w:szCs w:val="22"/>
        </w:rPr>
        <w:t xml:space="preserve"> Pandemic news </w:t>
      </w:r>
      <w:r w:rsidRPr="006331E6">
        <w:rPr>
          <w:rFonts w:asciiTheme="majorHAnsi" w:hAnsiTheme="majorHAnsi"/>
          <w:color w:val="FFFFFF" w:themeColor="background1"/>
          <w:sz w:val="22"/>
          <w:szCs w:val="22"/>
        </w:rPr>
        <w:t xml:space="preserve">, which are all around, on the social Media . </w:t>
      </w:r>
      <w:r w:rsidR="00F648F1">
        <w:rPr>
          <w:rFonts w:asciiTheme="majorHAnsi" w:hAnsiTheme="majorHAnsi"/>
          <w:color w:val="FFFFFF" w:themeColor="background1"/>
          <w:sz w:val="22"/>
          <w:szCs w:val="22"/>
        </w:rPr>
        <w:t xml:space="preserve"> It provides us with :</w:t>
      </w:r>
    </w:p>
    <w:p w:rsidR="00F648F1" w:rsidRDefault="00F648F1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color w:val="FFFFFF" w:themeColor="background1"/>
          <w:sz w:val="22"/>
          <w:szCs w:val="22"/>
        </w:rPr>
        <w:t xml:space="preserve">                                                                                  </w:t>
      </w:r>
    </w:p>
    <w:p w:rsidR="00584804" w:rsidRPr="00584804" w:rsidRDefault="00F648F1" w:rsidP="001C4082">
      <w:pPr>
        <w:pStyle w:val="ListParagraph"/>
        <w:numPr>
          <w:ilvl w:val="0"/>
          <w:numId w:val="16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STATE-WISE NEWS.</w:t>
      </w:r>
    </w:p>
    <w:p w:rsidR="00F648F1" w:rsidRPr="00584804" w:rsidRDefault="00F648F1" w:rsidP="001C4082">
      <w:pPr>
        <w:pStyle w:val="ListParagraph"/>
        <w:numPr>
          <w:ilvl w:val="0"/>
          <w:numId w:val="16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584804">
        <w:rPr>
          <w:rFonts w:asciiTheme="majorHAnsi" w:hAnsiTheme="majorHAnsi"/>
          <w:b/>
          <w:color w:val="7FD13B" w:themeColor="accent1"/>
          <w:sz w:val="22"/>
          <w:szCs w:val="22"/>
        </w:rPr>
        <w:t>NATIONAL NEWS.</w:t>
      </w:r>
    </w:p>
    <w:p w:rsidR="006331E6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6331E6" w:rsidRPr="006331E6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pStyle w:val="ListParagraph"/>
        <w:numPr>
          <w:ilvl w:val="0"/>
          <w:numId w:val="9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Module 4 : Donate -</w:t>
      </w:r>
      <w:r w:rsidRPr="006331E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="006331E6" w:rsidRPr="006331E6">
        <w:rPr>
          <w:rFonts w:asciiTheme="majorHAnsi" w:hAnsiTheme="majorHAnsi"/>
          <w:color w:val="FFFFFF" w:themeColor="background1"/>
          <w:sz w:val="22"/>
          <w:szCs w:val="22"/>
        </w:rPr>
        <w:t xml:space="preserve"> </w:t>
      </w:r>
      <w:r w:rsidRPr="006331E6">
        <w:rPr>
          <w:rFonts w:asciiTheme="majorHAnsi" w:hAnsiTheme="majorHAnsi"/>
          <w:color w:val="FFFFFF" w:themeColor="background1"/>
          <w:sz w:val="22"/>
          <w:szCs w:val="22"/>
        </w:rPr>
        <w:t xml:space="preserve">It provides us with an opportunity with the list of all State Chief Minister funds and Prime Minister Care Fund for donations for relief against the Pandemic. </w:t>
      </w:r>
    </w:p>
    <w:p w:rsidR="006331E6" w:rsidRDefault="006331E6" w:rsidP="001C4082">
      <w:pPr>
        <w:pStyle w:val="ListParagraph"/>
        <w:spacing w:beforeLines="1" w:afterLines="1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6331E6" w:rsidRPr="00C95DA7" w:rsidRDefault="006331E6" w:rsidP="001C4082">
      <w:pPr>
        <w:pStyle w:val="ListParagraph"/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</w:p>
    <w:p w:rsidR="00E976CB" w:rsidRPr="00E976CB" w:rsidRDefault="00780EF4" w:rsidP="001C4082">
      <w:pPr>
        <w:pStyle w:val="ListParagraph"/>
        <w:numPr>
          <w:ilvl w:val="0"/>
          <w:numId w:val="9"/>
        </w:numPr>
        <w:spacing w:beforeLines="1" w:afterLines="1"/>
        <w:rPr>
          <w:rFonts w:asciiTheme="majorHAnsi" w:hAnsiTheme="majorHAnsi"/>
          <w:b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Module 5 : Emergency Numbers-</w:t>
      </w:r>
      <w:r w:rsidRPr="00E976CB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E976CB">
        <w:rPr>
          <w:rFonts w:asciiTheme="majorHAnsi" w:hAnsiTheme="majorHAnsi"/>
          <w:color w:val="FFFFFF" w:themeColor="background1"/>
          <w:sz w:val="22"/>
          <w:szCs w:val="22"/>
        </w:rPr>
        <w:t xml:space="preserve">It gives us a list of some government Service phone numbers which will help us informing the Government about emergency conditions on a short notice. Along with this this provides </w:t>
      </w:r>
      <w:r w:rsidR="00E976CB">
        <w:rPr>
          <w:rFonts w:asciiTheme="majorHAnsi" w:hAnsiTheme="majorHAnsi"/>
          <w:color w:val="FFFFFF" w:themeColor="background1"/>
          <w:sz w:val="22"/>
          <w:szCs w:val="22"/>
        </w:rPr>
        <w:t xml:space="preserve">a List of all state </w:t>
      </w:r>
    </w:p>
    <w:p w:rsidR="00E976CB" w:rsidRDefault="00E976CB" w:rsidP="001C4082">
      <w:pPr>
        <w:pStyle w:val="ListParagraph"/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color w:val="FFFFFF" w:themeColor="background1"/>
          <w:sz w:val="22"/>
          <w:szCs w:val="22"/>
        </w:rPr>
        <w:t>Help-line numbers. The numbers will be automatically dialed once clicked.</w:t>
      </w: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>
        <w:rPr>
          <w:rFonts w:asciiTheme="majorHAnsi" w:hAnsiTheme="majorHAnsi"/>
          <w:color w:val="FFFFFF" w:themeColor="background1"/>
          <w:sz w:val="22"/>
          <w:szCs w:val="22"/>
        </w:rPr>
        <w:t xml:space="preserve">The numbers are ; </w:t>
      </w:r>
    </w:p>
    <w:p w:rsidR="00E976CB" w:rsidRPr="00C95DA7" w:rsidRDefault="00E976CB" w:rsidP="001C4082">
      <w:pPr>
        <w:pStyle w:val="ListParagraph"/>
        <w:numPr>
          <w:ilvl w:val="0"/>
          <w:numId w:val="11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Police Station number</w:t>
      </w:r>
    </w:p>
    <w:p w:rsidR="00E976CB" w:rsidRPr="00C95DA7" w:rsidRDefault="00E976CB" w:rsidP="001C4082">
      <w:pPr>
        <w:pStyle w:val="ListParagraph"/>
        <w:numPr>
          <w:ilvl w:val="0"/>
          <w:numId w:val="11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Railway Enquiry  number</w:t>
      </w:r>
    </w:p>
    <w:p w:rsidR="00E976CB" w:rsidRPr="00C95DA7" w:rsidRDefault="00E976CB" w:rsidP="001C4082">
      <w:pPr>
        <w:pStyle w:val="ListParagraph"/>
        <w:numPr>
          <w:ilvl w:val="0"/>
          <w:numId w:val="11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COVID Helpline  number</w:t>
      </w:r>
    </w:p>
    <w:p w:rsidR="00E976CB" w:rsidRPr="00C95DA7" w:rsidRDefault="00E976CB" w:rsidP="001C4082">
      <w:pPr>
        <w:pStyle w:val="ListParagraph"/>
        <w:numPr>
          <w:ilvl w:val="0"/>
          <w:numId w:val="11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Senior Citizen Helpline  number</w:t>
      </w:r>
    </w:p>
    <w:p w:rsidR="00E976CB" w:rsidRPr="00C95DA7" w:rsidRDefault="00E976CB" w:rsidP="001C4082">
      <w:pPr>
        <w:pStyle w:val="ListParagraph"/>
        <w:numPr>
          <w:ilvl w:val="0"/>
          <w:numId w:val="11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Fire Service number</w:t>
      </w:r>
    </w:p>
    <w:p w:rsidR="00E976CB" w:rsidRPr="00C95DA7" w:rsidRDefault="00E976CB" w:rsidP="001C4082">
      <w:pPr>
        <w:pStyle w:val="ListParagraph"/>
        <w:numPr>
          <w:ilvl w:val="0"/>
          <w:numId w:val="11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Diasaster Management number</w:t>
      </w:r>
    </w:p>
    <w:p w:rsidR="00E976CB" w:rsidRPr="00C95DA7" w:rsidRDefault="00E976CB" w:rsidP="001C4082">
      <w:pPr>
        <w:pStyle w:val="ListParagraph"/>
        <w:numPr>
          <w:ilvl w:val="0"/>
          <w:numId w:val="11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Child Helpline number</w:t>
      </w:r>
    </w:p>
    <w:p w:rsidR="00E976CB" w:rsidRPr="00C95DA7" w:rsidRDefault="00E976CB" w:rsidP="001C4082">
      <w:pPr>
        <w:pStyle w:val="ListParagraph"/>
        <w:numPr>
          <w:ilvl w:val="0"/>
          <w:numId w:val="11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National Helpline number</w:t>
      </w:r>
    </w:p>
    <w:p w:rsidR="00E976CB" w:rsidRPr="00C95DA7" w:rsidRDefault="00E976CB" w:rsidP="001C4082">
      <w:pPr>
        <w:pStyle w:val="ListParagraph"/>
        <w:numPr>
          <w:ilvl w:val="0"/>
          <w:numId w:val="11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AIDS H Helpline number</w:t>
      </w:r>
    </w:p>
    <w:p w:rsidR="006331E6" w:rsidRPr="00C95DA7" w:rsidRDefault="006331E6" w:rsidP="001C4082">
      <w:pPr>
        <w:spacing w:beforeLines="1" w:afterLines="1"/>
        <w:rPr>
          <w:rFonts w:asciiTheme="majorHAnsi" w:hAnsiTheme="majorHAnsi"/>
          <w:b/>
          <w:color w:val="7FD13B" w:themeColor="accent1"/>
          <w:sz w:val="22"/>
          <w:szCs w:val="22"/>
        </w:rPr>
      </w:pPr>
    </w:p>
    <w:p w:rsidR="00780EF4" w:rsidRDefault="00780EF4" w:rsidP="001C4082">
      <w:pPr>
        <w:pStyle w:val="ListParagraph"/>
        <w:numPr>
          <w:ilvl w:val="0"/>
          <w:numId w:val="9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Module 6 : </w:t>
      </w:r>
      <w:r w:rsidR="00F77426" w:rsidRPr="00C95DA7">
        <w:rPr>
          <w:rFonts w:asciiTheme="majorHAnsi" w:hAnsiTheme="majorHAnsi"/>
          <w:b/>
          <w:color w:val="7FD13B" w:themeColor="accent1"/>
          <w:sz w:val="22"/>
          <w:szCs w:val="22"/>
        </w:rPr>
        <w:t>Create Appointment and Self-test -</w:t>
      </w:r>
      <w:r w:rsidR="00F7742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 </w:t>
      </w:r>
      <w:r w:rsidR="00F77426">
        <w:rPr>
          <w:rFonts w:asciiTheme="majorHAnsi" w:hAnsiTheme="majorHAnsi"/>
          <w:color w:val="FFFFFF" w:themeColor="background1"/>
          <w:sz w:val="22"/>
          <w:szCs w:val="22"/>
        </w:rPr>
        <w:t xml:space="preserve">It  provides us with two unique features which are as follows : </w:t>
      </w:r>
    </w:p>
    <w:p w:rsidR="00F77426" w:rsidRPr="00C95DA7" w:rsidRDefault="00F77426" w:rsidP="001C4082">
      <w:p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</w:p>
    <w:p w:rsidR="00F77426" w:rsidRDefault="00F77426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 :  Create Appointment -</w:t>
      </w: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6331E6">
        <w:rPr>
          <w:rFonts w:asciiTheme="majorHAnsi" w:hAnsiTheme="majorHAnsi"/>
          <w:color w:val="FFFFFF" w:themeColor="background1"/>
          <w:sz w:val="22"/>
          <w:szCs w:val="22"/>
        </w:rPr>
        <w:t>It provides us an opportunity to book an appointment with eminent doctors through the online platform .</w:t>
      </w:r>
    </w:p>
    <w:p w:rsidR="00F77426" w:rsidRPr="00C95DA7" w:rsidRDefault="00F77426" w:rsidP="001C4082">
      <w:pPr>
        <w:spacing w:beforeLines="1" w:afterLines="1"/>
        <w:ind w:left="360"/>
        <w:rPr>
          <w:rFonts w:asciiTheme="majorHAnsi" w:hAnsiTheme="majorHAnsi"/>
          <w:color w:val="7FD13B" w:themeColor="accent1"/>
          <w:sz w:val="22"/>
          <w:szCs w:val="22"/>
        </w:rPr>
      </w:pPr>
    </w:p>
    <w:p w:rsidR="00F77426" w:rsidRPr="00F77426" w:rsidRDefault="00F77426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Sub-Module II : </w:t>
      </w:r>
      <w:r w:rsidRPr="00C95DA7">
        <w:rPr>
          <w:rFonts w:asciiTheme="majorHAnsi" w:hAnsiTheme="majorHAnsi"/>
          <w:color w:val="7FD13B" w:themeColor="accent1"/>
          <w:sz w:val="22"/>
          <w:szCs w:val="22"/>
        </w:rPr>
        <w:t xml:space="preserve"> 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CoVID-19 Self-test -  </w:t>
      </w:r>
      <w:r w:rsidRPr="00F77426">
        <w:rPr>
          <w:rFonts w:asciiTheme="majorHAnsi" w:hAnsiTheme="majorHAnsi"/>
          <w:color w:val="FFFFFF" w:themeColor="background1"/>
          <w:sz w:val="22"/>
          <w:szCs w:val="22"/>
        </w:rPr>
        <w:t>It</w:t>
      </w:r>
      <w:r w:rsidRPr="00F7742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F77426">
        <w:rPr>
          <w:rFonts w:asciiTheme="majorHAnsi" w:hAnsiTheme="majorHAnsi"/>
          <w:color w:val="FFFFFF" w:themeColor="background1"/>
          <w:sz w:val="22"/>
          <w:szCs w:val="22"/>
        </w:rPr>
        <w:t xml:space="preserve">provides us with an opportunity to a self-test online to see of a person is prone to SARS COVID-19 Virus and weather he/she visit the hospital if neccessary . </w:t>
      </w:r>
    </w:p>
    <w:p w:rsidR="00F77426" w:rsidRPr="00F77426" w:rsidRDefault="00F77426" w:rsidP="001C4082">
      <w:pPr>
        <w:spacing w:beforeLines="1" w:afterLines="1"/>
        <w:ind w:left="360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6331E6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6331E6" w:rsidRPr="00C95DA7" w:rsidRDefault="006331E6" w:rsidP="001C4082">
      <w:p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</w:p>
    <w:p w:rsidR="00780EF4" w:rsidRDefault="00780EF4" w:rsidP="001C4082">
      <w:pPr>
        <w:pStyle w:val="ListParagraph"/>
        <w:numPr>
          <w:ilvl w:val="0"/>
          <w:numId w:val="9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Module 7 : </w:t>
      </w:r>
      <w:r w:rsidR="00433593" w:rsidRPr="00C95DA7">
        <w:rPr>
          <w:rFonts w:asciiTheme="majorHAnsi" w:hAnsiTheme="majorHAnsi"/>
          <w:b/>
          <w:color w:val="7FD13B" w:themeColor="accent1"/>
          <w:sz w:val="22"/>
          <w:szCs w:val="22"/>
        </w:rPr>
        <w:t>TRANSPORT FACILITIES</w:t>
      </w:r>
      <w:r w:rsidR="00433593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: </w:t>
      </w:r>
      <w:r w:rsidR="00433593">
        <w:rPr>
          <w:rFonts w:asciiTheme="majorHAnsi" w:hAnsiTheme="majorHAnsi"/>
          <w:color w:val="FFFFFF" w:themeColor="background1"/>
          <w:sz w:val="22"/>
          <w:szCs w:val="22"/>
        </w:rPr>
        <w:t xml:space="preserve">It holds every possible informations about transport options.  It also has various sub-modules . They are as follows : </w:t>
      </w:r>
    </w:p>
    <w:p w:rsidR="00433593" w:rsidRDefault="00433593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433593" w:rsidRPr="006331E6" w:rsidRDefault="00433593" w:rsidP="001C4082">
      <w:pPr>
        <w:pStyle w:val="ListParagraph"/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433593" w:rsidRDefault="00433593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 :</w:t>
      </w:r>
      <w:r w:rsidR="00F648F1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</w:t>
      </w:r>
      <w:r w:rsidR="00F648F1" w:rsidRPr="00C95DA7">
        <w:rPr>
          <w:rFonts w:asciiTheme="majorHAnsi" w:hAnsiTheme="majorHAnsi"/>
          <w:b/>
          <w:color w:val="7FD13B" w:themeColor="accent1"/>
          <w:sz w:val="22"/>
          <w:szCs w:val="22"/>
        </w:rPr>
        <w:t>IRCTC WEBSITE FOR RAILWAYS :</w:t>
      </w:r>
      <w:r w:rsidR="00F648F1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 </w:t>
      </w:r>
      <w:r w:rsidR="00F648F1">
        <w:rPr>
          <w:rFonts w:asciiTheme="majorHAnsi" w:hAnsiTheme="majorHAnsi"/>
          <w:color w:val="FFFFFF" w:themeColor="background1"/>
          <w:sz w:val="22"/>
          <w:szCs w:val="22"/>
        </w:rPr>
        <w:t>It gives us all possible informations about Indian railways.</w:t>
      </w:r>
    </w:p>
    <w:p w:rsidR="00433593" w:rsidRPr="00780EF4" w:rsidRDefault="00433593" w:rsidP="001C4082">
      <w:pPr>
        <w:spacing w:beforeLines="1" w:afterLines="1"/>
        <w:ind w:left="360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F648F1" w:rsidRPr="00F648F1" w:rsidRDefault="00433593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Sub-Module II : </w:t>
      </w:r>
      <w:r w:rsidR="00F648F1" w:rsidRPr="00C95DA7">
        <w:rPr>
          <w:rFonts w:asciiTheme="majorHAnsi" w:hAnsiTheme="majorHAnsi"/>
          <w:b/>
          <w:color w:val="7FD13B" w:themeColor="accent1"/>
          <w:sz w:val="22"/>
          <w:szCs w:val="22"/>
        </w:rPr>
        <w:t>F</w:t>
      </w:r>
      <w:r w:rsidR="002566CA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LIGHT ENQUIRY </w:t>
      </w:r>
      <w:r w:rsidR="00F648F1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:</w:t>
      </w:r>
      <w:r w:rsidR="00F648F1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 </w:t>
      </w:r>
      <w:r w:rsidR="00F648F1">
        <w:rPr>
          <w:rFonts w:asciiTheme="majorHAnsi" w:hAnsiTheme="majorHAnsi"/>
          <w:color w:val="FFFFFF" w:themeColor="background1"/>
          <w:sz w:val="22"/>
          <w:szCs w:val="22"/>
        </w:rPr>
        <w:t>It gives us all possible informations about Indian airlines.</w:t>
      </w:r>
    </w:p>
    <w:p w:rsidR="00F648F1" w:rsidRDefault="00F648F1" w:rsidP="00F648F1">
      <w:pPr>
        <w:pStyle w:val="ListParagraph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F648F1" w:rsidRPr="00F648F1" w:rsidRDefault="00F648F1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Sub-Module III : </w:t>
      </w:r>
      <w:r w:rsidR="002566CA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BUS SERVICES 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 </w:t>
      </w: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:  </w:t>
      </w:r>
      <w:r>
        <w:rPr>
          <w:rFonts w:asciiTheme="majorHAnsi" w:hAnsiTheme="majorHAnsi"/>
          <w:color w:val="FFFFFF" w:themeColor="background1"/>
          <w:sz w:val="22"/>
          <w:szCs w:val="22"/>
        </w:rPr>
        <w:t>It gives us all possible informations about Indian bus services.</w:t>
      </w:r>
    </w:p>
    <w:p w:rsidR="00F648F1" w:rsidRDefault="00F648F1" w:rsidP="00F648F1">
      <w:pPr>
        <w:pStyle w:val="ListParagraph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F648F1" w:rsidRPr="00F648F1" w:rsidRDefault="00F648F1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IV :  CABS AND TAXIS :</w:t>
      </w: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 </w:t>
      </w:r>
      <w:r>
        <w:rPr>
          <w:rFonts w:asciiTheme="majorHAnsi" w:hAnsiTheme="majorHAnsi"/>
          <w:color w:val="FFFFFF" w:themeColor="background1"/>
          <w:sz w:val="22"/>
          <w:szCs w:val="22"/>
        </w:rPr>
        <w:t>Any online cabs like OLA or UBER cabs can be booked from here.</w:t>
      </w:r>
    </w:p>
    <w:p w:rsidR="00433593" w:rsidRPr="00433593" w:rsidRDefault="00433593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6331E6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6331E6" w:rsidRPr="006331E6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C95DA7" w:rsidP="001C4082">
      <w:pPr>
        <w:pStyle w:val="ListParagraph"/>
        <w:numPr>
          <w:ilvl w:val="0"/>
          <w:numId w:val="9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b/>
          <w:color w:val="7FD13B" w:themeColor="accent1"/>
          <w:sz w:val="22"/>
          <w:szCs w:val="22"/>
        </w:rPr>
        <w:t>Module 8 : MORE</w:t>
      </w:r>
      <w:r w:rsidR="00780EF4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-</w:t>
      </w:r>
      <w:r w:rsidR="00780EF4" w:rsidRPr="006331E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="006331E6" w:rsidRPr="006331E6">
        <w:rPr>
          <w:rFonts w:asciiTheme="majorHAnsi" w:hAnsiTheme="majorHAnsi"/>
          <w:color w:val="FFFFFF" w:themeColor="background1"/>
          <w:sz w:val="22"/>
          <w:szCs w:val="22"/>
        </w:rPr>
        <w:t xml:space="preserve"> </w:t>
      </w:r>
      <w:r w:rsidR="00780EF4" w:rsidRPr="006331E6">
        <w:rPr>
          <w:rFonts w:asciiTheme="majorHAnsi" w:hAnsiTheme="majorHAnsi"/>
          <w:color w:val="FFFFFF" w:themeColor="background1"/>
          <w:sz w:val="22"/>
          <w:szCs w:val="22"/>
        </w:rPr>
        <w:t xml:space="preserve">The " MORE " botton provides us with an opportunity to learn about this Corona Virus and learn about the guidelines against this Viral outbreak ; it further provides us with : </w:t>
      </w:r>
    </w:p>
    <w:p w:rsidR="006331E6" w:rsidRPr="006331E6" w:rsidRDefault="006331E6" w:rsidP="001C4082">
      <w:pPr>
        <w:pStyle w:val="ListParagraph"/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: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>The WHO regulations .</w:t>
      </w:r>
    </w:p>
    <w:p w:rsidR="006331E6" w:rsidRPr="00C95DA7" w:rsidRDefault="006331E6" w:rsidP="001C4082">
      <w:pPr>
        <w:spacing w:beforeLines="1" w:afterLines="1"/>
        <w:ind w:left="360"/>
        <w:rPr>
          <w:rFonts w:asciiTheme="majorHAnsi" w:hAnsiTheme="majorHAnsi"/>
          <w:color w:val="7FD13B" w:themeColor="accent1"/>
          <w:sz w:val="22"/>
          <w:szCs w:val="22"/>
        </w:rPr>
      </w:pPr>
    </w:p>
    <w:p w:rsidR="00E976CB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II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 xml:space="preserve">Some popular and mostly asked FAQ about COVID-19.  </w:t>
      </w:r>
    </w:p>
    <w:p w:rsidR="00E976CB" w:rsidRDefault="00E976CB" w:rsidP="00E976CB">
      <w:pPr>
        <w:pStyle w:val="ListParagraph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E976CB" w:rsidRPr="00E976CB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III :</w:t>
      </w:r>
      <w:r w:rsidRPr="00E976CB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="00E976CB" w:rsidRPr="00E976CB">
        <w:rPr>
          <w:rFonts w:asciiTheme="majorHAnsi" w:hAnsiTheme="majorHAnsi"/>
          <w:color w:val="FFFFFF" w:themeColor="background1"/>
          <w:sz w:val="22"/>
          <w:szCs w:val="22"/>
        </w:rPr>
        <w:t xml:space="preserve"> </w:t>
      </w:r>
      <w:r w:rsidR="00E976CB">
        <w:rPr>
          <w:rFonts w:asciiTheme="majorHAnsi" w:hAnsiTheme="majorHAnsi"/>
          <w:color w:val="FFFFFF" w:themeColor="background1"/>
          <w:sz w:val="22"/>
          <w:szCs w:val="22"/>
        </w:rPr>
        <w:t>Transactions.</w:t>
      </w:r>
      <w:r w:rsidR="00433593">
        <w:rPr>
          <w:rFonts w:asciiTheme="majorHAnsi" w:hAnsiTheme="majorHAnsi"/>
          <w:color w:val="FFFFFF" w:themeColor="background1"/>
          <w:sz w:val="22"/>
          <w:szCs w:val="22"/>
        </w:rPr>
        <w:t xml:space="preserve"> It holds every possible bank related  informations  . It has two parts . They are as follows : </w:t>
      </w:r>
    </w:p>
    <w:p w:rsidR="00E976CB" w:rsidRDefault="00E976CB" w:rsidP="001C4082">
      <w:pPr>
        <w:spacing w:beforeLines="1" w:afterLines="1"/>
        <w:ind w:left="360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52C5E" w:rsidRDefault="0098019F" w:rsidP="001C4082">
      <w:pPr>
        <w:pStyle w:val="ListParagraph"/>
        <w:numPr>
          <w:ilvl w:val="0"/>
          <w:numId w:val="1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BANKS :</w:t>
      </w:r>
      <w:r w:rsidR="00E976CB" w:rsidRPr="00E976CB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>
        <w:rPr>
          <w:rFonts w:asciiTheme="majorHAnsi" w:hAnsiTheme="majorHAnsi"/>
          <w:color w:val="FFFFFF" w:themeColor="background1"/>
          <w:sz w:val="22"/>
          <w:szCs w:val="22"/>
        </w:rPr>
        <w:t xml:space="preserve"> A list of  special CoVID-19  featured websites of all possible Banks of  India  , explaining their special schemes.</w:t>
      </w:r>
    </w:p>
    <w:p w:rsidR="00752C5E" w:rsidRPr="00752C5E" w:rsidRDefault="00752C5E" w:rsidP="001C4082">
      <w:pPr>
        <w:pStyle w:val="ListParagraph"/>
        <w:spacing w:beforeLines="1" w:afterLines="1"/>
        <w:ind w:left="1800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E976CB" w:rsidRPr="00752C5E" w:rsidRDefault="0098019F" w:rsidP="001C4082">
      <w:pPr>
        <w:pStyle w:val="ListParagraph"/>
        <w:numPr>
          <w:ilvl w:val="0"/>
          <w:numId w:val="1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E-WALLETS</w:t>
      </w:r>
      <w:r w:rsidRPr="00752C5E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:  </w:t>
      </w:r>
      <w:r w:rsidRPr="00752C5E">
        <w:rPr>
          <w:rFonts w:asciiTheme="majorHAnsi" w:hAnsiTheme="majorHAnsi"/>
          <w:color w:val="FFFFFF" w:themeColor="background1"/>
          <w:sz w:val="22"/>
          <w:szCs w:val="22"/>
        </w:rPr>
        <w:t>A list of online payment platforms for online money transactions .</w:t>
      </w:r>
      <w:r w:rsidR="00E976CB" w:rsidRPr="00752C5E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52C5E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</w:p>
    <w:p w:rsidR="006331E6" w:rsidRPr="00E976CB" w:rsidRDefault="006331E6" w:rsidP="001C4082">
      <w:pPr>
        <w:spacing w:beforeLines="1" w:afterLines="1"/>
        <w:ind w:left="360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IV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 xml:space="preserve">All food Shelters near any Consumer's Location. </w:t>
      </w:r>
    </w:p>
    <w:p w:rsidR="006331E6" w:rsidRPr="00780EF4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V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>The different Biological Data about COVID-19.</w:t>
      </w:r>
    </w:p>
    <w:p w:rsidR="006331E6" w:rsidRPr="00780EF4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VI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>A list of different Educational courses related to COVID-19 and other Topics, designed especially for students to do something fruitful in their Quarantine time .</w:t>
      </w:r>
    </w:p>
    <w:p w:rsidR="006331E6" w:rsidRPr="00780EF4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 -Module VII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>A list of guidelines and advices for migratory laborers in the Quarantine time .</w:t>
      </w:r>
    </w:p>
    <w:p w:rsidR="006331E6" w:rsidRPr="00780EF4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VIII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 xml:space="preserve">Report Cases of COVID-19 . All Helpline numbers of the 28 different States and 8 different Union Territories of India. </w:t>
      </w:r>
    </w:p>
    <w:p w:rsidR="006331E6" w:rsidRPr="00780EF4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98019F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IX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 xml:space="preserve">A document specifying the List of Contamination Zones as per the Government of India . </w:t>
      </w:r>
    </w:p>
    <w:p w:rsidR="0098019F" w:rsidRDefault="0098019F" w:rsidP="0098019F">
      <w:pPr>
        <w:pStyle w:val="ListParagraph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98019F" w:rsidRPr="0098019F" w:rsidRDefault="0098019F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X  :</w:t>
      </w: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Volunteer Registration : </w:t>
      </w:r>
      <w:r>
        <w:rPr>
          <w:rFonts w:asciiTheme="majorHAnsi" w:hAnsiTheme="majorHAnsi"/>
          <w:color w:val="FFFFFF" w:themeColor="background1"/>
          <w:sz w:val="22"/>
          <w:szCs w:val="22"/>
        </w:rPr>
        <w:t>A Government of India Website where , interested people can enroll as Volunteers.</w:t>
      </w:r>
    </w:p>
    <w:p w:rsidR="006331E6" w:rsidRPr="00C95DA7" w:rsidRDefault="006331E6" w:rsidP="001C4082">
      <w:p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</w:p>
    <w:p w:rsidR="00780EF4" w:rsidRDefault="00780EF4" w:rsidP="001C4082">
      <w:pPr>
        <w:numPr>
          <w:ilvl w:val="0"/>
          <w:numId w:val="4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Sub-Module X </w:t>
      </w:r>
      <w:r w:rsidR="0098019F" w:rsidRPr="00C95DA7">
        <w:rPr>
          <w:rFonts w:asciiTheme="majorHAnsi" w:hAnsiTheme="majorHAnsi"/>
          <w:b/>
          <w:color w:val="7FD13B" w:themeColor="accent1"/>
          <w:sz w:val="22"/>
          <w:szCs w:val="22"/>
        </w:rPr>
        <w:t>I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:</w:t>
      </w:r>
      <w:r w:rsidR="0098019F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COVID-19 LET'S TRACK IT :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>It is a Servey form which tells the Consumer weather he is prone to COVID-19 Viral Infection and which creates a database of the Consumers who are Safe , Prone or affected to SARS-COV-2 Virus .</w:t>
      </w:r>
    </w:p>
    <w:p w:rsidR="006331E6" w:rsidRDefault="006331E6" w:rsidP="006331E6">
      <w:pPr>
        <w:pStyle w:val="ListParagraph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6331E6" w:rsidRPr="00780EF4" w:rsidRDefault="006331E6" w:rsidP="001C4082">
      <w:pPr>
        <w:spacing w:beforeLines="1" w:afterLines="1"/>
        <w:ind w:left="360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C95DA7" w:rsidP="001C4082">
      <w:pPr>
        <w:pStyle w:val="ListParagraph"/>
        <w:numPr>
          <w:ilvl w:val="0"/>
          <w:numId w:val="10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Module 9 : BUY ITEMS</w:t>
      </w:r>
      <w:r w:rsidR="00780EF4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-</w:t>
      </w:r>
      <w:r w:rsidR="006331E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="00780EF4" w:rsidRPr="006331E6">
        <w:rPr>
          <w:rFonts w:asciiTheme="majorHAnsi" w:hAnsiTheme="majorHAnsi"/>
          <w:color w:val="FFFFFF" w:themeColor="background1"/>
          <w:sz w:val="22"/>
          <w:szCs w:val="22"/>
        </w:rPr>
        <w:t>The " BUY ITEMS " named button provides us with an opportunity to buy items online . The sub-Modules are :</w:t>
      </w:r>
    </w:p>
    <w:p w:rsidR="006331E6" w:rsidRPr="006331E6" w:rsidRDefault="006331E6" w:rsidP="001C4082">
      <w:pPr>
        <w:pStyle w:val="ListParagraph"/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6331E6" w:rsidRDefault="00780EF4" w:rsidP="001C4082">
      <w:pPr>
        <w:numPr>
          <w:ilvl w:val="0"/>
          <w:numId w:val="5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>It allows the Consumer to buy Groceries online .</w:t>
      </w:r>
      <w:r w:rsidR="0098019F">
        <w:rPr>
          <w:rFonts w:asciiTheme="majorHAnsi" w:hAnsiTheme="majorHAnsi"/>
          <w:color w:val="FFFFFF" w:themeColor="background1"/>
          <w:sz w:val="22"/>
          <w:szCs w:val="22"/>
        </w:rPr>
        <w:t xml:space="preserve"> Two online platforms are provided for this purpose : </w:t>
      </w:r>
    </w:p>
    <w:p w:rsidR="0098019F" w:rsidRPr="00C95DA7" w:rsidRDefault="0098019F" w:rsidP="001C4082">
      <w:pPr>
        <w:pStyle w:val="ListParagraph"/>
        <w:numPr>
          <w:ilvl w:val="0"/>
          <w:numId w:val="12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GROFERS  : ONLINE SHOPPING  SITE</w:t>
      </w:r>
      <w:r w:rsidR="00752C5E" w:rsidRPr="00C95DA7">
        <w:rPr>
          <w:rFonts w:asciiTheme="majorHAnsi" w:hAnsiTheme="majorHAnsi"/>
          <w:b/>
          <w:color w:val="7FD13B" w:themeColor="accent1"/>
          <w:sz w:val="22"/>
          <w:szCs w:val="22"/>
        </w:rPr>
        <w:t>.</w:t>
      </w:r>
    </w:p>
    <w:p w:rsidR="0098019F" w:rsidRPr="00C95DA7" w:rsidRDefault="0098019F" w:rsidP="001C4082">
      <w:pPr>
        <w:pStyle w:val="ListParagraph"/>
        <w:numPr>
          <w:ilvl w:val="0"/>
          <w:numId w:val="12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BIGBASKET : ONLINE SHOPPING  SITE</w:t>
      </w:r>
      <w:r w:rsidR="00752C5E" w:rsidRPr="00C95DA7">
        <w:rPr>
          <w:rFonts w:asciiTheme="majorHAnsi" w:hAnsiTheme="majorHAnsi"/>
          <w:b/>
          <w:color w:val="7FD13B" w:themeColor="accent1"/>
          <w:sz w:val="22"/>
          <w:szCs w:val="22"/>
        </w:rPr>
        <w:t>.</w:t>
      </w:r>
    </w:p>
    <w:p w:rsidR="006331E6" w:rsidRPr="006331E6" w:rsidRDefault="006331E6" w:rsidP="001C4082">
      <w:pPr>
        <w:spacing w:beforeLines="1" w:afterLines="1"/>
        <w:ind w:left="360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numPr>
          <w:ilvl w:val="0"/>
          <w:numId w:val="5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II :</w:t>
      </w:r>
      <w:r w:rsidRPr="006331E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6331E6">
        <w:rPr>
          <w:rFonts w:asciiTheme="majorHAnsi" w:hAnsiTheme="majorHAnsi"/>
          <w:color w:val="FFFFFF" w:themeColor="background1"/>
          <w:sz w:val="22"/>
          <w:szCs w:val="22"/>
        </w:rPr>
        <w:t>It allows the Consumer to buy Medicines online .</w:t>
      </w:r>
      <w:r w:rsidR="0098019F">
        <w:rPr>
          <w:rFonts w:asciiTheme="majorHAnsi" w:hAnsiTheme="majorHAnsi"/>
          <w:color w:val="FFFFFF" w:themeColor="background1"/>
          <w:sz w:val="22"/>
          <w:szCs w:val="22"/>
        </w:rPr>
        <w:t xml:space="preserve"> Two online platforms are provided for this purpose : </w:t>
      </w:r>
    </w:p>
    <w:p w:rsidR="0098019F" w:rsidRPr="00C95DA7" w:rsidRDefault="00752C5E" w:rsidP="001C4082">
      <w:pPr>
        <w:pStyle w:val="ListParagraph"/>
        <w:numPr>
          <w:ilvl w:val="0"/>
          <w:numId w:val="13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MEDPLUSMART :  ONLINE SITE FOR BUYING MEDICINES.</w:t>
      </w:r>
    </w:p>
    <w:p w:rsidR="00752C5E" w:rsidRPr="00C95DA7" w:rsidRDefault="00752C5E" w:rsidP="001C4082">
      <w:pPr>
        <w:pStyle w:val="ListParagraph"/>
        <w:numPr>
          <w:ilvl w:val="0"/>
          <w:numId w:val="13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MEDPLUSMART :  ONLINE SITE FOR BUYING MEDICINES.</w:t>
      </w:r>
    </w:p>
    <w:p w:rsidR="006331E6" w:rsidRDefault="006331E6" w:rsidP="006331E6">
      <w:pPr>
        <w:pStyle w:val="ListParagraph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6331E6" w:rsidRPr="006331E6" w:rsidRDefault="006331E6" w:rsidP="001C4082">
      <w:pPr>
        <w:spacing w:beforeLines="1" w:afterLines="1"/>
        <w:ind w:left="360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C95DA7" w:rsidP="001C4082">
      <w:pPr>
        <w:pStyle w:val="ListParagraph"/>
        <w:numPr>
          <w:ilvl w:val="0"/>
          <w:numId w:val="10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Module 10 : OTHERS</w:t>
      </w:r>
      <w:r w:rsidR="00780EF4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-</w:t>
      </w:r>
      <w:r w:rsidR="00780EF4" w:rsidRPr="006331E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="006331E6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="00780EF4" w:rsidRPr="006331E6">
        <w:rPr>
          <w:rFonts w:asciiTheme="majorHAnsi" w:hAnsiTheme="majorHAnsi"/>
          <w:color w:val="FFFFFF" w:themeColor="background1"/>
          <w:sz w:val="22"/>
          <w:szCs w:val="22"/>
        </w:rPr>
        <w:t xml:space="preserve">This provides a lot of additional informations about the Virus . The Sub-Modules here are : </w:t>
      </w:r>
    </w:p>
    <w:p w:rsidR="006331E6" w:rsidRPr="006331E6" w:rsidRDefault="006331E6" w:rsidP="001C4082">
      <w:pPr>
        <w:pStyle w:val="ListParagraph"/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numPr>
          <w:ilvl w:val="0"/>
          <w:numId w:val="6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>The names of the students who have developed this app .</w:t>
      </w:r>
    </w:p>
    <w:p w:rsidR="006331E6" w:rsidRPr="00780EF4" w:rsidRDefault="006331E6" w:rsidP="001C4082">
      <w:pPr>
        <w:spacing w:beforeLines="1" w:afterLines="1"/>
        <w:ind w:left="360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80EF4" w:rsidRDefault="00780EF4" w:rsidP="001C4082">
      <w:pPr>
        <w:numPr>
          <w:ilvl w:val="0"/>
          <w:numId w:val="6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II :</w:t>
      </w:r>
      <w:r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>The State-wise COVID-19 Statistics of all States and Union Territories of India . The State-wise number of Confirmed cases , Active cases , Recovered Cases and Death cases are specified here .</w:t>
      </w:r>
    </w:p>
    <w:p w:rsidR="00752C5E" w:rsidRDefault="00752C5E" w:rsidP="00752C5E">
      <w:pPr>
        <w:pStyle w:val="ListParagraph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52C5E" w:rsidRPr="00752C5E" w:rsidRDefault="00752C5E" w:rsidP="001C4082">
      <w:pPr>
        <w:numPr>
          <w:ilvl w:val="0"/>
          <w:numId w:val="6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</w:t>
      </w:r>
      <w:r w:rsid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III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: </w:t>
      </w:r>
      <w:r>
        <w:rPr>
          <w:rFonts w:asciiTheme="majorHAnsi" w:hAnsiTheme="majorHAnsi"/>
          <w:color w:val="FFFFFF" w:themeColor="background1"/>
          <w:sz w:val="22"/>
          <w:szCs w:val="22"/>
        </w:rPr>
        <w:t>The World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 xml:space="preserve">-wise </w:t>
      </w:r>
      <w:r>
        <w:rPr>
          <w:rFonts w:asciiTheme="majorHAnsi" w:hAnsiTheme="majorHAnsi"/>
          <w:color w:val="FFFFFF" w:themeColor="background1"/>
          <w:sz w:val="22"/>
          <w:szCs w:val="22"/>
        </w:rPr>
        <w:t>COVID-19 Statistics of all countries globally</w:t>
      </w:r>
      <w:r w:rsidRPr="00780EF4">
        <w:rPr>
          <w:rFonts w:asciiTheme="majorHAnsi" w:hAnsiTheme="majorHAnsi"/>
          <w:color w:val="FFFFFF" w:themeColor="background1"/>
          <w:sz w:val="22"/>
          <w:szCs w:val="22"/>
        </w:rPr>
        <w:t xml:space="preserve"> . The State-wise number of Confirmed cases , Active cases , Recovered Cases and Death cases are specified here .</w:t>
      </w:r>
    </w:p>
    <w:p w:rsidR="006331E6" w:rsidRPr="00780EF4" w:rsidRDefault="006331E6" w:rsidP="001C4082">
      <w:p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</w:p>
    <w:p w:rsidR="00752C5E" w:rsidRDefault="00752C5E" w:rsidP="001C4082">
      <w:pPr>
        <w:numPr>
          <w:ilvl w:val="0"/>
          <w:numId w:val="6"/>
        </w:numPr>
        <w:spacing w:beforeLines="1" w:afterLines="1"/>
        <w:rPr>
          <w:rFonts w:asciiTheme="majorHAnsi" w:hAnsiTheme="majorHAnsi"/>
          <w:color w:val="FFFFFF" w:themeColor="background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Sub-Module IV</w:t>
      </w:r>
      <w:r w:rsidR="00433593"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: "BIOLOGICAL DATA</w:t>
      </w:r>
      <w:r w:rsidR="00780EF4" w:rsidRPr="00C95DA7">
        <w:rPr>
          <w:rFonts w:asciiTheme="majorHAnsi" w:hAnsiTheme="majorHAnsi"/>
          <w:b/>
          <w:color w:val="7FD13B" w:themeColor="accent1"/>
          <w:sz w:val="22"/>
          <w:szCs w:val="22"/>
        </w:rPr>
        <w:t>"</w:t>
      </w:r>
      <w:r w:rsidR="00780EF4" w:rsidRPr="00780EF4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: </w:t>
      </w:r>
      <w:r w:rsidR="00780EF4" w:rsidRPr="00780EF4">
        <w:rPr>
          <w:rFonts w:asciiTheme="majorHAnsi" w:hAnsiTheme="majorHAnsi"/>
          <w:color w:val="FFFFFF" w:themeColor="background1"/>
          <w:sz w:val="22"/>
          <w:szCs w:val="22"/>
        </w:rPr>
        <w:t>This again</w:t>
      </w:r>
      <w:r w:rsidR="00433593">
        <w:rPr>
          <w:rFonts w:asciiTheme="majorHAnsi" w:hAnsiTheme="majorHAnsi"/>
          <w:color w:val="FFFFFF" w:themeColor="background1"/>
          <w:sz w:val="22"/>
          <w:szCs w:val="22"/>
        </w:rPr>
        <w:t xml:space="preserve"> Containsmany sub-modules</w:t>
      </w:r>
      <w:r w:rsidR="00780EF4" w:rsidRPr="00780EF4">
        <w:rPr>
          <w:rFonts w:asciiTheme="majorHAnsi" w:hAnsiTheme="majorHAnsi"/>
          <w:color w:val="FFFFFF" w:themeColor="background1"/>
          <w:sz w:val="22"/>
          <w:szCs w:val="22"/>
        </w:rPr>
        <w:t xml:space="preserve"> . External links are provided here .They are as follows: </w:t>
      </w:r>
    </w:p>
    <w:p w:rsidR="00752C5E" w:rsidRDefault="00752C5E" w:rsidP="00752C5E">
      <w:pPr>
        <w:pStyle w:val="ListParagraph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752C5E" w:rsidRPr="00C95DA7" w:rsidRDefault="00780EF4" w:rsidP="001C4082">
      <w:pPr>
        <w:pStyle w:val="ListParagraph"/>
        <w:numPr>
          <w:ilvl w:val="0"/>
          <w:numId w:val="15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 xml:space="preserve">Public Health Informations about COVID-19 Virus. </w:t>
      </w:r>
    </w:p>
    <w:p w:rsidR="00752C5E" w:rsidRPr="00C95DA7" w:rsidRDefault="00752C5E" w:rsidP="001C4082">
      <w:pPr>
        <w:pStyle w:val="ListParagraph"/>
        <w:spacing w:beforeLines="1" w:afterLines="1"/>
        <w:ind w:left="3345"/>
        <w:rPr>
          <w:rFonts w:asciiTheme="majorHAnsi" w:hAnsiTheme="majorHAnsi"/>
          <w:color w:val="7FD13B" w:themeColor="accent1"/>
          <w:sz w:val="22"/>
          <w:szCs w:val="22"/>
        </w:rPr>
      </w:pPr>
    </w:p>
    <w:p w:rsidR="00752C5E" w:rsidRPr="00C95DA7" w:rsidRDefault="00752C5E" w:rsidP="001C4082">
      <w:pPr>
        <w:pStyle w:val="ListParagraph"/>
        <w:numPr>
          <w:ilvl w:val="0"/>
          <w:numId w:val="15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A  video demonstration about how soap kills coronavirus.</w:t>
      </w:r>
    </w:p>
    <w:p w:rsidR="00752C5E" w:rsidRPr="00C95DA7" w:rsidRDefault="00752C5E" w:rsidP="00752C5E">
      <w:pPr>
        <w:pStyle w:val="ListParagraph"/>
        <w:rPr>
          <w:rFonts w:asciiTheme="majorHAnsi" w:hAnsiTheme="majorHAnsi"/>
          <w:color w:val="7FD13B" w:themeColor="accent1"/>
          <w:sz w:val="22"/>
          <w:szCs w:val="22"/>
        </w:rPr>
      </w:pPr>
    </w:p>
    <w:p w:rsidR="00752C5E" w:rsidRPr="00C95DA7" w:rsidRDefault="00433593" w:rsidP="001C4082">
      <w:pPr>
        <w:pStyle w:val="ListParagraph"/>
        <w:numPr>
          <w:ilvl w:val="0"/>
          <w:numId w:val="15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 xml:space="preserve">Detailed information on </w:t>
      </w:r>
      <w:r w:rsidR="00752C5E" w:rsidRPr="00C95DA7">
        <w:rPr>
          <w:rFonts w:asciiTheme="majorHAnsi" w:hAnsiTheme="majorHAnsi"/>
          <w:color w:val="7FD13B" w:themeColor="accent1"/>
          <w:sz w:val="22"/>
          <w:szCs w:val="22"/>
        </w:rPr>
        <w:t xml:space="preserve"> CoVID-19 Viral Infrmation.</w:t>
      </w:r>
    </w:p>
    <w:p w:rsidR="00752C5E" w:rsidRPr="00C95DA7" w:rsidRDefault="00752C5E" w:rsidP="00752C5E">
      <w:pPr>
        <w:pStyle w:val="ListParagraph"/>
        <w:rPr>
          <w:rFonts w:asciiTheme="majorHAnsi" w:hAnsiTheme="majorHAnsi"/>
          <w:color w:val="7FD13B" w:themeColor="accent1"/>
          <w:sz w:val="22"/>
          <w:szCs w:val="22"/>
        </w:rPr>
      </w:pPr>
    </w:p>
    <w:p w:rsidR="00870411" w:rsidRPr="00C95DA7" w:rsidRDefault="00752C5E" w:rsidP="001C4082">
      <w:pPr>
        <w:pStyle w:val="ListParagraph"/>
        <w:numPr>
          <w:ilvl w:val="0"/>
          <w:numId w:val="15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Biologial 3-D Structures of different CoVID related Viral Proteins.</w:t>
      </w:r>
    </w:p>
    <w:p w:rsidR="00752C5E" w:rsidRPr="00C95DA7" w:rsidRDefault="00752C5E" w:rsidP="00752C5E">
      <w:pPr>
        <w:pStyle w:val="ListParagraph"/>
        <w:rPr>
          <w:rFonts w:asciiTheme="majorHAnsi" w:hAnsiTheme="majorHAnsi"/>
          <w:color w:val="7FD13B" w:themeColor="accent1"/>
          <w:sz w:val="22"/>
          <w:szCs w:val="22"/>
        </w:rPr>
      </w:pPr>
    </w:p>
    <w:p w:rsidR="00752C5E" w:rsidRPr="00C95DA7" w:rsidRDefault="00752C5E" w:rsidP="001C4082">
      <w:pPr>
        <w:pStyle w:val="ListParagraph"/>
        <w:numPr>
          <w:ilvl w:val="0"/>
          <w:numId w:val="15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More Detailed Information about Corona Proteases.</w:t>
      </w:r>
    </w:p>
    <w:p w:rsidR="00752C5E" w:rsidRPr="00C95DA7" w:rsidRDefault="00752C5E" w:rsidP="00752C5E">
      <w:pPr>
        <w:pStyle w:val="ListParagraph"/>
        <w:rPr>
          <w:rFonts w:asciiTheme="majorHAnsi" w:hAnsiTheme="majorHAnsi"/>
          <w:color w:val="7FD13B" w:themeColor="accent1"/>
          <w:sz w:val="22"/>
          <w:szCs w:val="22"/>
        </w:rPr>
      </w:pPr>
    </w:p>
    <w:p w:rsidR="00752C5E" w:rsidRPr="00C95DA7" w:rsidRDefault="00752C5E" w:rsidP="001C4082">
      <w:pPr>
        <w:pStyle w:val="ListParagraph"/>
        <w:numPr>
          <w:ilvl w:val="0"/>
          <w:numId w:val="15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The different Country wise viral sequences.</w:t>
      </w:r>
    </w:p>
    <w:p w:rsidR="00752C5E" w:rsidRPr="00C95DA7" w:rsidRDefault="00752C5E" w:rsidP="00752C5E">
      <w:pPr>
        <w:pStyle w:val="ListParagraph"/>
        <w:rPr>
          <w:rFonts w:asciiTheme="majorHAnsi" w:hAnsiTheme="majorHAnsi"/>
          <w:color w:val="7FD13B" w:themeColor="accent1"/>
          <w:sz w:val="22"/>
          <w:szCs w:val="22"/>
        </w:rPr>
      </w:pPr>
    </w:p>
    <w:p w:rsidR="00752C5E" w:rsidRPr="00C95DA7" w:rsidRDefault="00433593" w:rsidP="001C4082">
      <w:pPr>
        <w:pStyle w:val="ListParagraph"/>
        <w:numPr>
          <w:ilvl w:val="0"/>
          <w:numId w:val="15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More Information on SARS-COV-2 Spike Protein .</w:t>
      </w:r>
    </w:p>
    <w:p w:rsidR="00433593" w:rsidRPr="00C95DA7" w:rsidRDefault="00433593" w:rsidP="00433593">
      <w:pPr>
        <w:pStyle w:val="ListParagraph"/>
        <w:rPr>
          <w:rFonts w:asciiTheme="majorHAnsi" w:hAnsiTheme="majorHAnsi"/>
          <w:color w:val="7FD13B" w:themeColor="accent1"/>
          <w:sz w:val="22"/>
          <w:szCs w:val="22"/>
        </w:rPr>
      </w:pPr>
    </w:p>
    <w:p w:rsidR="00433593" w:rsidRPr="00C95DA7" w:rsidRDefault="00433593" w:rsidP="001C4082">
      <w:pPr>
        <w:pStyle w:val="ListParagraph"/>
        <w:numPr>
          <w:ilvl w:val="0"/>
          <w:numId w:val="15"/>
        </w:numPr>
        <w:spacing w:beforeLines="1" w:afterLines="1"/>
        <w:rPr>
          <w:rFonts w:asciiTheme="majorHAnsi" w:hAnsiTheme="majorHAnsi"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color w:val="7FD13B" w:themeColor="accent1"/>
          <w:sz w:val="22"/>
          <w:szCs w:val="22"/>
        </w:rPr>
        <w:t>A  short video on CoVID-19 Transmission .</w:t>
      </w:r>
    </w:p>
    <w:p w:rsidR="00780EF4" w:rsidRPr="00C95DA7" w:rsidRDefault="00780EF4" w:rsidP="00780EF4">
      <w:pPr>
        <w:rPr>
          <w:rFonts w:asciiTheme="majorHAnsi" w:hAnsiTheme="majorHAnsi"/>
          <w:b/>
          <w:color w:val="7FD13B" w:themeColor="accent1"/>
          <w:sz w:val="22"/>
          <w:szCs w:val="22"/>
        </w:rPr>
      </w:pPr>
    </w:p>
    <w:p w:rsidR="009C19A6" w:rsidRPr="00C95DA7" w:rsidRDefault="009C19A6" w:rsidP="00780EF4">
      <w:pPr>
        <w:rPr>
          <w:rFonts w:asciiTheme="majorHAnsi" w:hAnsiTheme="majorHAnsi"/>
          <w:b/>
          <w:color w:val="7FD13B" w:themeColor="accent1"/>
          <w:sz w:val="22"/>
          <w:szCs w:val="22"/>
        </w:rPr>
      </w:pPr>
    </w:p>
    <w:p w:rsidR="009C19A6" w:rsidRPr="00C95DA7" w:rsidRDefault="009C19A6" w:rsidP="00780EF4">
      <w:pPr>
        <w:rPr>
          <w:rFonts w:asciiTheme="majorHAnsi" w:hAnsiTheme="majorHAnsi"/>
          <w:b/>
          <w:color w:val="7FD13B" w:themeColor="accent1"/>
          <w:sz w:val="22"/>
          <w:szCs w:val="22"/>
        </w:rPr>
      </w:pPr>
    </w:p>
    <w:p w:rsidR="009C19A6" w:rsidRPr="00C95DA7" w:rsidRDefault="009C19A6" w:rsidP="0074642B">
      <w:pPr>
        <w:pStyle w:val="ListParagraph"/>
        <w:numPr>
          <w:ilvl w:val="0"/>
          <w:numId w:val="8"/>
        </w:numPr>
        <w:rPr>
          <w:rFonts w:asciiTheme="majorHAnsi" w:hAnsiTheme="majorHAnsi"/>
          <w:b/>
          <w:color w:val="7FD13B" w:themeColor="accent1"/>
          <w:sz w:val="22"/>
          <w:szCs w:val="22"/>
        </w:rPr>
      </w:pP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>APP SCREENSHOTS OF DIFFERENT MODULES –</w:t>
      </w:r>
    </w:p>
    <w:p w:rsidR="009C19A6" w:rsidRDefault="00C95DA7" w:rsidP="00397FB4">
      <w:pPr>
        <w:pStyle w:val="ListParagraph"/>
        <w:jc w:val="center"/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2447925" cy="3810000"/>
            <wp:effectExtent l="38100" t="57150" r="123825" b="95250"/>
            <wp:docPr id="2" name="Picture 0" descr="WhatsApp Image 2020-06-29 at 03.40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05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81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4DD2" w:rsidRPr="00C95DA7" w:rsidRDefault="0038701C" w:rsidP="00397FB4">
      <w:pPr>
        <w:pStyle w:val="ListParagraph"/>
        <w:jc w:val="center"/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noProof/>
          <w:color w:val="7FD13B" w:themeColor="accent1"/>
          <w:sz w:val="22"/>
          <w:szCs w:val="22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7" type="#_x0000_t202" style="position:absolute;left:0;text-align:left;margin-left:0;margin-top:0;width:157.05pt;height:33pt;z-index:251663360;mso-position-horizontal:center;mso-width-relative:margin;mso-height-relative:margin" fillcolor="#666 [1936]" strokecolor="black [3200]" strokeweight="1pt">
            <v:fill color2="black [3200]" focusposition=".5,.5" focussize="" focus="50%" type="gradient"/>
            <v:shadow on="t" type="perspective" color="#7f7f7f [1601]" offset="1pt" offset2="-3pt"/>
            <v:textbox style="mso-next-textbox:#_x0000_s1177">
              <w:txbxContent>
                <w:p w:rsidR="00A7729C" w:rsidRPr="00D804E3" w:rsidRDefault="00A7729C" w:rsidP="00A7729C">
                  <w:pPr>
                    <w:jc w:val="center"/>
                    <w:rPr>
                      <w:b/>
                      <w:i/>
                      <w:color w:val="FFFFFF" w:themeColor="background1"/>
                      <w:sz w:val="28"/>
                    </w:rPr>
                  </w:pPr>
                  <w:r w:rsidRPr="00D804E3">
                    <w:rPr>
                      <w:b/>
                      <w:i/>
                      <w:color w:val="FFFFFF" w:themeColor="background1"/>
                      <w:sz w:val="28"/>
                    </w:rPr>
                    <w:t xml:space="preserve">  </w:t>
                  </w:r>
                  <w:r w:rsidR="00D804E3" w:rsidRPr="00D804E3">
                    <w:rPr>
                      <w:b/>
                      <w:i/>
                      <w:color w:val="FFFFFF" w:themeColor="background1"/>
                      <w:sz w:val="28"/>
                    </w:rPr>
                    <w:t>App Interface</w:t>
                  </w:r>
                  <w:r w:rsidRPr="00D804E3">
                    <w:rPr>
                      <w:b/>
                      <w:i/>
                      <w:color w:val="FFFFFF" w:themeColor="background1"/>
                      <w:sz w:val="28"/>
                    </w:rPr>
                    <w:t xml:space="preserve">     </w:t>
                  </w:r>
                </w:p>
              </w:txbxContent>
            </v:textbox>
          </v:shape>
        </w:pict>
      </w:r>
    </w:p>
    <w:p w:rsidR="009C19A6" w:rsidRPr="009C19A6" w:rsidRDefault="009C19A6" w:rsidP="009C19A6">
      <w:pPr>
        <w:pStyle w:val="ListParagraph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780EF4" w:rsidRDefault="00780EF4" w:rsidP="00780EF4">
      <w:pPr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780EF4" w:rsidRDefault="0038701C" w:rsidP="00ED459A">
      <w:pPr>
        <w:jc w:val="center"/>
        <w:rPr>
          <w:rFonts w:asciiTheme="majorHAnsi" w:hAnsiTheme="majorHAnsi"/>
          <w:b/>
          <w:color w:val="FFFFFF" w:themeColor="background1"/>
          <w:sz w:val="22"/>
          <w:szCs w:val="22"/>
        </w:rPr>
      </w:pPr>
      <w:r>
        <w:rPr>
          <w:rFonts w:asciiTheme="majorHAnsi" w:hAnsiTheme="majorHAnsi"/>
          <w:b/>
          <w:noProof/>
          <w:color w:val="FFFFFF" w:themeColor="background1"/>
          <w:sz w:val="22"/>
          <w:szCs w:val="22"/>
          <w:lang w:eastAsia="zh-TW"/>
        </w:rPr>
        <w:pict>
          <v:shape id="_x0000_s1178" type="#_x0000_t202" style="position:absolute;left:0;text-align:left;margin-left:0;margin-top:236pt;width:200.55pt;height:23.2pt;z-index:251665408;mso-width-percent:400;mso-position-horizontal:center;mso-width-percent:400;mso-width-relative:margin;mso-height-relative:margin" fillcolor="#666 [1936]" strokecolor="black [3200]" strokeweight="1pt">
            <v:fill color2="black [3200]" focus="50%" type="gradient"/>
            <v:shadow on="t" type="perspective" color="#7f7f7f [1601]" offset="1pt" offset2="-3pt"/>
            <v:textbox style="mso-next-textbox:#_x0000_s1178">
              <w:txbxContent>
                <w:p w:rsidR="00B77804" w:rsidRPr="00B77804" w:rsidRDefault="00B77804">
                  <w:pPr>
                    <w:rPr>
                      <w:b/>
                      <w:i/>
                      <w:color w:val="FFFFFF" w:themeColor="background1"/>
                    </w:rPr>
                  </w:pPr>
                  <w:r w:rsidRPr="00B77804">
                    <w:rPr>
                      <w:b/>
                      <w:i/>
                      <w:color w:val="FFFFFF" w:themeColor="background1"/>
                    </w:rPr>
                    <w:t>Disaster Management Module Screenshots</w:t>
                  </w:r>
                </w:p>
              </w:txbxContent>
            </v:textbox>
          </v:shape>
        </w:pict>
      </w:r>
      <w:r w:rsidR="00ED459A" w:rsidRPr="00ED459A">
        <w:rPr>
          <w:rFonts w:asciiTheme="majorHAnsi" w:hAnsiTheme="majorHAnsi"/>
          <w:b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466850" cy="2765358"/>
            <wp:effectExtent l="38100" t="57150" r="114300" b="92142"/>
            <wp:docPr id="48" name="Picture 1" descr="WhatsApp Image 2020-06-29 at 03.40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260" cy="2766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D459A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522571" cy="2765425"/>
            <wp:effectExtent l="38100" t="57150" r="115729" b="92075"/>
            <wp:docPr id="46" name="Picture 6" descr="WhatsApp Image 2020-06-29 at 03.40.1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9 (1)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6024" cy="2771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70E50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295400" cy="2771712"/>
            <wp:effectExtent l="38100" t="57150" r="114300" b="85788"/>
            <wp:docPr id="5" name="Picture 3" descr="WhatsApp Image 2020-06-29 at 03.40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2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7717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804" w:rsidRDefault="00B77804" w:rsidP="00ED459A">
      <w:pPr>
        <w:jc w:val="center"/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780EF4" w:rsidRDefault="00E70E50" w:rsidP="00ED459A">
      <w:pPr>
        <w:jc w:val="center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533525" cy="3322557"/>
            <wp:effectExtent l="38100" t="57150" r="123825" b="87393"/>
            <wp:docPr id="8" name="Picture 7" descr="WhatsApp Image 2020-06-29 at 03.40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113" cy="3328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D459A" w:rsidRPr="00ED459A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695450" cy="3311435"/>
            <wp:effectExtent l="38100" t="57150" r="114300" b="98515"/>
            <wp:docPr id="47" name="Picture 10" descr="WhatsApp Image 2020-06-29 at 03.40.1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7 (1)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010" cy="33105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524000" cy="3301921"/>
            <wp:effectExtent l="38100" t="57150" r="114300" b="88979"/>
            <wp:docPr id="9" name="Picture 8" descr="WhatsApp Image 2020-06-29 at 03.40.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7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3019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804" w:rsidRDefault="0038701C" w:rsidP="00ED459A">
      <w:pPr>
        <w:jc w:val="center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shape id="_x0000_s1179" type="#_x0000_t202" style="position:absolute;left:0;text-align:left;margin-left:161.25pt;margin-top:4.35pt;width:190.6pt;height:23.2pt;z-index:251666432;mso-width-relative:margin;mso-height-relative:margin" fillcolor="#666 [1936]" strokecolor="black [3200]" strokeweight="1pt">
            <v:fill color2="black [3200]" focus="50%" type="gradient"/>
            <v:shadow on="t" type="perspective" color="#7f7f7f [1601]" offset="1pt" offset2="-3pt"/>
            <v:textbox style="mso-next-textbox:#_x0000_s1179">
              <w:txbxContent>
                <w:p w:rsidR="00B77804" w:rsidRPr="00B77804" w:rsidRDefault="00B77804" w:rsidP="00B77804">
                  <w:pPr>
                    <w:jc w:val="center"/>
                    <w:rPr>
                      <w:b/>
                      <w:i/>
                      <w:color w:val="FFFFFF" w:themeColor="background1"/>
                    </w:rPr>
                  </w:pPr>
                  <w:r>
                    <w:rPr>
                      <w:b/>
                      <w:i/>
                      <w:color w:val="FFFFFF" w:themeColor="background1"/>
                    </w:rPr>
                    <w:t xml:space="preserve">News &amp; Donation Module </w:t>
                  </w:r>
                  <w:r w:rsidRPr="00B77804">
                    <w:rPr>
                      <w:b/>
                      <w:i/>
                      <w:color w:val="FFFFFF" w:themeColor="background1"/>
                    </w:rPr>
                    <w:t xml:space="preserve"> Screenshots</w:t>
                  </w:r>
                </w:p>
              </w:txbxContent>
            </v:textbox>
          </v:shape>
        </w:pict>
      </w:r>
    </w:p>
    <w:p w:rsidR="00B77804" w:rsidRDefault="00E70E50" w:rsidP="00B77804">
      <w:pPr>
        <w:jc w:val="center"/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712026" cy="4265469"/>
            <wp:effectExtent l="38100" t="57150" r="116774" b="96981"/>
            <wp:docPr id="10" name="Picture 9" descr="WhatsApp Image 2020-06-29 at 03.40.1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8 (1)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2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13857" w:rsidRPr="00613857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591708" cy="4273476"/>
            <wp:effectExtent l="38100" t="57150" r="122792" b="88974"/>
            <wp:docPr id="49" name="Picture 11" descr="WhatsApp Image 2020-06-29 at 03.40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2707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4352D" w:rsidRPr="0034352D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</w:t>
      </w:r>
      <w:r w:rsidR="0034352D" w:rsidRPr="0034352D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747652" cy="4256768"/>
            <wp:effectExtent l="38100" t="57150" r="119248" b="86632"/>
            <wp:docPr id="50" name="Picture 22" descr="WhatsApp Image 2020-06-29 at 03.40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08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3795" cy="4271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804" w:rsidRDefault="0038701C" w:rsidP="0034352D">
      <w:pPr>
        <w:jc w:val="center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shape id="_x0000_s1180" type="#_x0000_t202" style="position:absolute;left:0;text-align:left;margin-left:160.15pt;margin-top:25.65pt;width:208.5pt;height:38.35pt;z-index:251667456;mso-width-relative:margin;mso-height-relative:margin" fillcolor="#666 [1936]" strokecolor="black [3200]" strokeweight="1pt">
            <v:fill color2="black [3200]" focus="50%" type="gradient"/>
            <v:shadow on="t" type="perspective" color="#7f7f7f [1601]" offset="1pt" offset2="-3pt"/>
            <v:textbox style="mso-next-textbox:#_x0000_s1180">
              <w:txbxContent>
                <w:p w:rsidR="00B77804" w:rsidRPr="00B77804" w:rsidRDefault="00B77804" w:rsidP="00B77804">
                  <w:pPr>
                    <w:jc w:val="center"/>
                    <w:rPr>
                      <w:b/>
                      <w:i/>
                      <w:color w:val="FFFFFF" w:themeColor="background1"/>
                      <w:sz w:val="24"/>
                    </w:rPr>
                  </w:pPr>
                  <w:r w:rsidRPr="00B77804">
                    <w:rPr>
                      <w:b/>
                      <w:i/>
                      <w:color w:val="FFFFFF" w:themeColor="background1"/>
                      <w:sz w:val="24"/>
                    </w:rPr>
                    <w:t>Emergency Numbers  Module  Screenshots</w:t>
                  </w:r>
                </w:p>
              </w:txbxContent>
            </v:textbox>
          </v:shape>
        </w:pict>
      </w:r>
    </w:p>
    <w:p w:rsidR="00E70E50" w:rsidRDefault="00E70E50" w:rsidP="0034352D">
      <w:pPr>
        <w:jc w:val="center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782256" cy="4586102"/>
            <wp:effectExtent l="38100" t="57150" r="122744" b="100198"/>
            <wp:docPr id="13" name="Picture 12" descr="WhatsApp Image 2020-06-29 at 03.40.1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6 (1)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882" cy="4592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800956" cy="4566994"/>
            <wp:effectExtent l="38100" t="57150" r="123094" b="100256"/>
            <wp:docPr id="14" name="Picture 13" descr="WhatsApp Image 2020-06-29 at 03.40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5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9531" cy="45633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807028" cy="4580151"/>
            <wp:effectExtent l="38100" t="57150" r="117022" b="87099"/>
            <wp:docPr id="15" name="Picture 14" descr="WhatsApp Image 2020-06-29 at 03.40.1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5 (1)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994" cy="4590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69A2" w:rsidRDefault="0038701C" w:rsidP="0034352D">
      <w:pPr>
        <w:jc w:val="center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shape id="_x0000_s1181" type="#_x0000_t202" style="position:absolute;left:0;text-align:left;margin-left:172.15pt;margin-top:12.15pt;width:208.5pt;height:38.35pt;z-index:251668480;mso-width-relative:margin;mso-height-relative:margin" fillcolor="#666 [1936]" strokecolor="black [3200]" strokeweight="1pt">
            <v:fill color2="black [3200]" focus="50%" type="gradient"/>
            <v:shadow on="t" type="perspective" color="#7f7f7f [1601]" offset="1pt" offset2="-3pt"/>
            <v:textbox style="mso-next-textbox:#_x0000_s1181">
              <w:txbxContent>
                <w:p w:rsidR="00E969A2" w:rsidRPr="00B77804" w:rsidRDefault="00E969A2" w:rsidP="00E969A2">
                  <w:pPr>
                    <w:jc w:val="center"/>
                    <w:rPr>
                      <w:b/>
                      <w:i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4"/>
                    </w:rPr>
                    <w:t>Create Appointment &amp; Self Test</w:t>
                  </w:r>
                  <w:r w:rsidRPr="00B77804">
                    <w:rPr>
                      <w:b/>
                      <w:i/>
                      <w:color w:val="FFFFFF" w:themeColor="background1"/>
                      <w:sz w:val="24"/>
                    </w:rPr>
                    <w:t xml:space="preserve">  Module  Screenshots</w:t>
                  </w:r>
                </w:p>
              </w:txbxContent>
            </v:textbox>
          </v:shape>
        </w:pict>
      </w:r>
    </w:p>
    <w:p w:rsidR="002765DA" w:rsidRDefault="002765DA" w:rsidP="005C651B">
      <w:pPr>
        <w:jc w:val="center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2032025" cy="4882986"/>
            <wp:effectExtent l="38100" t="57150" r="120625" b="89064"/>
            <wp:docPr id="16" name="Picture 15" descr="WhatsApp Image 2020-06-29 at 03.40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48966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C651B" w:rsidRPr="005C651B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2085591" cy="4874673"/>
            <wp:effectExtent l="38100" t="57150" r="105159" b="97377"/>
            <wp:docPr id="51" name="Picture 29" descr="WhatsApp Image 2020-06-29 at 03.40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3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48740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69A2" w:rsidRDefault="0038701C" w:rsidP="005C651B">
      <w:pPr>
        <w:jc w:val="center"/>
        <w:rPr>
          <w:rFonts w:asciiTheme="majorHAnsi" w:hAnsiTheme="majorHAnsi"/>
          <w:color w:val="FFFFFF" w:themeColor="background1"/>
          <w:sz w:val="22"/>
          <w:szCs w:val="22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shape id="_x0000_s1182" type="#_x0000_t202" style="position:absolute;left:0;text-align:left;margin-left:174.8pt;margin-top:40pt;width:208.5pt;height:38.35pt;z-index:251669504;mso-width-relative:margin;mso-height-relative:margin" fillcolor="#666 [1936]" strokecolor="black [3200]" strokeweight="1pt">
            <v:fill color2="black [3200]" focus="50%" type="gradient"/>
            <v:shadow on="t" type="perspective" color="#7f7f7f [1601]" offset="1pt" offset2="-3pt"/>
            <v:textbox style="mso-next-textbox:#_x0000_s1182">
              <w:txbxContent>
                <w:p w:rsidR="00E969A2" w:rsidRPr="00E969A2" w:rsidRDefault="00E969A2" w:rsidP="00E969A2">
                  <w:pPr>
                    <w:jc w:val="center"/>
                    <w:rPr>
                      <w:b/>
                      <w:i/>
                      <w:color w:val="FFFFFF" w:themeColor="background1"/>
                      <w:sz w:val="28"/>
                    </w:rPr>
                  </w:pPr>
                  <w:r w:rsidRPr="00E969A2">
                    <w:rPr>
                      <w:b/>
                      <w:i/>
                      <w:color w:val="FFFFFF" w:themeColor="background1"/>
                      <w:sz w:val="28"/>
                    </w:rPr>
                    <w:t>Transport Module  Screenshots</w:t>
                  </w:r>
                </w:p>
              </w:txbxContent>
            </v:textbox>
          </v:shape>
        </w:pict>
      </w:r>
    </w:p>
    <w:p w:rsidR="00D722B2" w:rsidRDefault="0038701C" w:rsidP="00D722B2">
      <w:pPr>
        <w:jc w:val="center"/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shape id="_x0000_s1183" type="#_x0000_t202" style="position:absolute;left:0;text-align:left;margin-left:155.15pt;margin-top:290.2pt;width:208.5pt;height:21.55pt;z-index:251670528;mso-width-relative:margin;mso-height-relative:margin" fillcolor="#666 [1936]" strokecolor="black [3200]" strokeweight="1pt">
            <v:fill color2="black [3200]" focus="50%" type="gradient"/>
            <v:shadow on="t" type="perspective" color="#7f7f7f [1601]" offset="1pt" offset2="-3pt"/>
            <v:textbox style="mso-next-textbox:#_x0000_s1183">
              <w:txbxContent>
                <w:p w:rsidR="000B5FF5" w:rsidRPr="00B77804" w:rsidRDefault="000B5FF5" w:rsidP="000B5FF5">
                  <w:pPr>
                    <w:jc w:val="center"/>
                    <w:rPr>
                      <w:b/>
                      <w:i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4"/>
                    </w:rPr>
                    <w:t xml:space="preserve">Buy Items </w:t>
                  </w:r>
                  <w:r w:rsidRPr="00B77804">
                    <w:rPr>
                      <w:b/>
                      <w:i/>
                      <w:color w:val="FFFFFF" w:themeColor="background1"/>
                      <w:sz w:val="24"/>
                    </w:rPr>
                    <w:t>Module  Screenshots</w:t>
                  </w:r>
                </w:p>
              </w:txbxContent>
            </v:textbox>
          </v:shape>
        </w:pict>
      </w:r>
      <w:r w:rsidR="002765DA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740919" cy="3486150"/>
            <wp:effectExtent l="38100" t="57150" r="106931" b="95250"/>
            <wp:docPr id="21" name="Picture 20" descr="WhatsApp Image 2020-06-29 at 03.40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07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0919" cy="3486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765DA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764324" cy="3489514"/>
            <wp:effectExtent l="38100" t="57150" r="121626" b="91886"/>
            <wp:docPr id="22" name="Picture 21" descr="WhatsApp Image 2020-06-29 at 03.40.0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08 (1)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068" cy="3490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FF5" w:rsidRDefault="000B5FF5" w:rsidP="00D722B2">
      <w:pPr>
        <w:jc w:val="center"/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</w:p>
    <w:p w:rsidR="00D722B2" w:rsidRDefault="00D722B2" w:rsidP="00D722B2">
      <w:pPr>
        <w:jc w:val="center"/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  <w:r w:rsidRPr="00D722B2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965588" cy="3647951"/>
            <wp:effectExtent l="38100" t="57150" r="110862" b="85849"/>
            <wp:docPr id="54" name="Picture 28" descr="WhatsApp Image 2020-06-29 at 03.40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2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3658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C126C" w:rsidRPr="004C126C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</w:t>
      </w:r>
      <w:r w:rsidR="004C126C" w:rsidRPr="004C126C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794562" cy="3639004"/>
            <wp:effectExtent l="38100" t="57150" r="110438" b="94796"/>
            <wp:docPr id="55" name="Picture 23" descr="WhatsApp Image 2020-06-29 at 03.40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09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1649" cy="365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C126C" w:rsidRPr="004C126C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</w:t>
      </w:r>
      <w:r w:rsidR="004C126C" w:rsidRPr="004C126C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835288" cy="3631384"/>
            <wp:effectExtent l="38100" t="57150" r="107812" b="102416"/>
            <wp:docPr id="56" name="Picture 24" descr="WhatsApp Image 2020-06-29 at 03.40.1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0 (1)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8130" cy="3637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FF5" w:rsidRDefault="0038701C" w:rsidP="000B5FF5">
      <w:pP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shape id="_x0000_s1184" type="#_x0000_t202" style="position:absolute;margin-left:160.6pt;margin-top:.6pt;width:208.5pt;height:21.55pt;z-index:251671552;mso-width-relative:margin;mso-height-relative:margin" fillcolor="#666 [1936]" strokecolor="black [3200]" strokeweight="1pt">
            <v:fill color2="black [3200]" focus="50%" type="gradient"/>
            <v:shadow on="t" type="perspective" color="#7f7f7f [1601]" offset="1pt" offset2="-3pt"/>
            <v:textbox style="mso-next-textbox:#_x0000_s1184">
              <w:txbxContent>
                <w:p w:rsidR="000B5FF5" w:rsidRPr="00B77804" w:rsidRDefault="000B5FF5" w:rsidP="000B5FF5">
                  <w:pPr>
                    <w:jc w:val="center"/>
                    <w:rPr>
                      <w:b/>
                      <w:i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4"/>
                    </w:rPr>
                    <w:t xml:space="preserve">“More”  </w:t>
                  </w:r>
                  <w:r w:rsidRPr="00B77804">
                    <w:rPr>
                      <w:b/>
                      <w:i/>
                      <w:color w:val="FFFFFF" w:themeColor="background1"/>
                      <w:sz w:val="24"/>
                    </w:rPr>
                    <w:t>Module  Screenshots</w:t>
                  </w:r>
                </w:p>
              </w:txbxContent>
            </v:textbox>
          </v:shape>
        </w:pict>
      </w:r>
    </w:p>
    <w:p w:rsidR="000B5FF5" w:rsidRDefault="0038701C" w:rsidP="00D722B2">
      <w:pPr>
        <w:jc w:val="center"/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shape id="_x0000_s1185" type="#_x0000_t202" style="position:absolute;left:0;text-align:left;margin-left:152.2pt;margin-top:335.1pt;width:208.5pt;height:21.55pt;z-index:251672576;mso-width-relative:margin;mso-height-relative:margin" fillcolor="#666 [1936]" strokecolor="black [3200]" strokeweight="1pt">
            <v:fill color2="black [3200]" focus="50%" type="gradient"/>
            <v:shadow on="t" type="perspective" color="#7f7f7f [1601]" offset="1pt" offset2="-3pt"/>
            <v:textbox style="mso-next-textbox:#_x0000_s1185">
              <w:txbxContent>
                <w:p w:rsidR="000B5FF5" w:rsidRPr="00B77804" w:rsidRDefault="000B5FF5" w:rsidP="000B5FF5">
                  <w:pPr>
                    <w:jc w:val="center"/>
                    <w:rPr>
                      <w:b/>
                      <w:i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4"/>
                    </w:rPr>
                    <w:t xml:space="preserve">“More”  </w:t>
                  </w:r>
                  <w:r w:rsidRPr="00B77804">
                    <w:rPr>
                      <w:b/>
                      <w:i/>
                      <w:color w:val="FFFFFF" w:themeColor="background1"/>
                      <w:sz w:val="24"/>
                    </w:rPr>
                    <w:t>Module  Screenshots</w:t>
                  </w:r>
                </w:p>
              </w:txbxContent>
            </v:textbox>
          </v:shape>
        </w:pict>
      </w:r>
      <w:r w:rsidR="002765DA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    </w:t>
      </w:r>
      <w:r w:rsidR="002765DA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829873" cy="3956710"/>
            <wp:effectExtent l="38100" t="57150" r="113227" b="100940"/>
            <wp:docPr id="26" name="Picture 25" descr="WhatsApp Image 2020-06-29 at 03.40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68" cy="3953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76828" w:rsidRPr="00076828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</w:t>
      </w:r>
      <w:r w:rsidR="00076828" w:rsidRPr="00076828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932577" cy="3957838"/>
            <wp:effectExtent l="38100" t="57150" r="105773" b="99812"/>
            <wp:docPr id="57" name="Picture 26" descr="WhatsApp Image 2020-06-29 at 03.40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1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9793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722B2" w:rsidRPr="00D722B2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</w:t>
      </w:r>
      <w:r w:rsidR="00F56372" w:rsidRPr="00F56372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902031" cy="3992336"/>
            <wp:effectExtent l="38100" t="57150" r="117269" b="103414"/>
            <wp:docPr id="58" name="Picture 27" descr="WhatsApp Image 2020-06-29 at 03.40.1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12 (1).jpe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462" cy="39995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FF5" w:rsidRDefault="000B5FF5" w:rsidP="00D722B2">
      <w:pPr>
        <w:jc w:val="center"/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</w:p>
    <w:p w:rsidR="002765DA" w:rsidRPr="00AF427E" w:rsidRDefault="0038701C" w:rsidP="000B5FF5">
      <w:pPr>
        <w:jc w:val="center"/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  <w: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pict>
          <v:shape id="_x0000_s1186" type="#_x0000_t202" style="position:absolute;left:0;text-align:left;margin-left:135.8pt;margin-top:279.9pt;width:224.9pt;height:21.55pt;z-index:251673600;mso-width-relative:margin;mso-height-relative:margin" fillcolor="#666 [1936]" strokecolor="black [3200]" strokeweight="1pt">
            <v:fill color2="black [3200]" focus="50%" type="gradient"/>
            <v:shadow on="t" type="perspective" color="#7f7f7f [1601]" offset="1pt" offset2="-3pt"/>
            <v:textbox style="mso-next-textbox:#_x0000_s1186">
              <w:txbxContent>
                <w:p w:rsidR="000B5FF5" w:rsidRPr="00B77804" w:rsidRDefault="000B5FF5" w:rsidP="000B5FF5">
                  <w:pPr>
                    <w:jc w:val="center"/>
                    <w:rPr>
                      <w:b/>
                      <w:i/>
                      <w:color w:val="FFFFFF" w:themeColor="background1"/>
                      <w:sz w:val="24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4"/>
                    </w:rPr>
                    <w:t xml:space="preserve">Biological Data Sub- </w:t>
                  </w:r>
                  <w:r w:rsidRPr="00B77804">
                    <w:rPr>
                      <w:b/>
                      <w:i/>
                      <w:color w:val="FFFFFF" w:themeColor="background1"/>
                      <w:sz w:val="24"/>
                    </w:rPr>
                    <w:t>Module  Screenshots</w:t>
                  </w:r>
                </w:p>
              </w:txbxContent>
            </v:textbox>
          </v:shape>
        </w:pict>
      </w:r>
      <w:r w:rsidR="00D722B2" w:rsidRPr="00D722B2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743075" cy="3400425"/>
            <wp:effectExtent l="38100" t="57150" r="123825" b="104775"/>
            <wp:docPr id="52" name="Picture 18" descr="WhatsApp Image 2020-06-29 at 03.40.0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05 (1)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400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722B2" w:rsidRPr="00D722B2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</w:t>
      </w:r>
      <w:r w:rsidR="00D722B2" w:rsidRPr="00D722B2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1740920" cy="3409950"/>
            <wp:effectExtent l="38100" t="57150" r="106930" b="95250"/>
            <wp:docPr id="53" name="Picture 19" descr="WhatsApp Image 2020-06-29 at 03.40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03.40.0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874" cy="3409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F427E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        </w:t>
      </w:r>
      <w:r w:rsidR="00AF427E" w:rsidRPr="00AF427E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                             </w:t>
      </w:r>
    </w:p>
    <w:p w:rsidR="00AF427E" w:rsidRDefault="00AF427E" w:rsidP="00780EF4">
      <w:pP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</w:p>
    <w:p w:rsidR="00AF427E" w:rsidRDefault="00AF427E" w:rsidP="00780EF4">
      <w:pP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</w:p>
    <w:p w:rsidR="00AF427E" w:rsidRDefault="00AF427E" w:rsidP="00780EF4">
      <w:pPr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</w:p>
    <w:p w:rsidR="00AF427E" w:rsidRDefault="00AF427E" w:rsidP="00AF427E">
      <w:pPr>
        <w:pStyle w:val="ListParagraph"/>
        <w:numPr>
          <w:ilvl w:val="0"/>
          <w:numId w:val="8"/>
        </w:numPr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color w:val="7FD13B" w:themeColor="accent1"/>
          <w:sz w:val="22"/>
          <w:szCs w:val="22"/>
        </w:rPr>
        <w:t>ACKNOWLWDGEMENT OF THE DIFFERENT EXTERNAL LINKS AND APIs USED IN THIS APP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–</w:t>
      </w:r>
    </w:p>
    <w:p w:rsidR="00AF427E" w:rsidRPr="00AF427E" w:rsidRDefault="00AF427E" w:rsidP="00AF427E">
      <w:pPr>
        <w:rPr>
          <w:rFonts w:asciiTheme="majorHAnsi" w:hAnsiTheme="majorHAnsi"/>
          <w:b/>
          <w:color w:val="FFFFFF" w:themeColor="background1"/>
          <w:sz w:val="22"/>
          <w:szCs w:val="22"/>
        </w:rPr>
      </w:pPr>
    </w:p>
    <w:p w:rsidR="00AF427E" w:rsidRPr="00AF427E" w:rsidRDefault="00AF427E" w:rsidP="001C4082">
      <w:pPr>
        <w:spacing w:beforeLines="1" w:afterLines="1"/>
        <w:jc w:val="both"/>
        <w:rPr>
          <w:rFonts w:ascii="Arial" w:hAnsi="Arial" w:cs="Arial"/>
          <w:sz w:val="24"/>
          <w:szCs w:val="24"/>
        </w:rPr>
      </w:pPr>
      <w:r w:rsidRPr="00AF427E">
        <w:rPr>
          <w:rFonts w:ascii="Arial" w:hAnsi="Arial" w:cs="Arial"/>
          <w:color w:val="FFFFFF" w:themeColor="background1"/>
          <w:sz w:val="24"/>
          <w:szCs w:val="24"/>
        </w:rPr>
        <w:t>We would like to acknowledge the following websites, which have been used in our app:</w:t>
      </w:r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37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https://lottiefiles.com/coronavirus-animations?page=1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38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https://www.coronavirus.gov/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39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https://directorsblog.nih.gov/2020/03/26/genomic-research-points-to-natural-origin-of-covid-19/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0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https://www.ncbi.nlm.nih.gov/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1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https://www.youtube.com/watch?v=s2EVlqql_f8&amp;feature=youtu.be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2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http://pdb101.rcsb.org/motm/242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3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https://www.covid19india.org/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4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https://www.worldometers.info/coronavirus/?utm_campaign=homeAdvegas1?%22%20%5Cl%20%22countries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5" w:history="1">
        <w:r w:rsidR="00AF427E" w:rsidRPr="001B5F8E">
          <w:rPr>
            <w:rStyle w:val="Hyperlink"/>
            <w:rFonts w:ascii="Arial" w:hAnsi="Arial" w:cs="Arial"/>
            <w:sz w:val="24"/>
            <w:szCs w:val="24"/>
          </w:rPr>
          <w:t>https://www.rcsb.org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6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https://www.livemint.com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7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https://www.groferrs.com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8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https://www.pharmeasy.com</w:t>
        </w:r>
      </w:hyperlink>
    </w:p>
    <w:p w:rsidR="00AF427E" w:rsidRDefault="0038701C" w:rsidP="001C4082">
      <w:pPr>
        <w:pStyle w:val="ListParagraph"/>
        <w:numPr>
          <w:ilvl w:val="0"/>
          <w:numId w:val="18"/>
        </w:numPr>
        <w:spacing w:beforeLines="1" w:afterLines="1" w:line="259" w:lineRule="auto"/>
        <w:contextualSpacing/>
        <w:jc w:val="both"/>
        <w:rPr>
          <w:rFonts w:ascii="Arial" w:hAnsi="Arial" w:cs="Arial"/>
          <w:sz w:val="24"/>
          <w:szCs w:val="24"/>
        </w:rPr>
      </w:pPr>
      <w:hyperlink r:id="rId49" w:history="1">
        <w:r w:rsidR="00AF427E" w:rsidRPr="00FA2698">
          <w:rPr>
            <w:rStyle w:val="Hyperlink"/>
            <w:rFonts w:ascii="Arial" w:hAnsi="Arial" w:cs="Arial"/>
            <w:sz w:val="24"/>
            <w:szCs w:val="24"/>
          </w:rPr>
          <w:t>https://www.BHIUPI.com</w:t>
        </w:r>
      </w:hyperlink>
    </w:p>
    <w:p w:rsidR="00AF427E" w:rsidRDefault="00AF427E" w:rsidP="001C4082">
      <w:pPr>
        <w:spacing w:beforeLines="1" w:afterLines="1"/>
        <w:jc w:val="both"/>
        <w:rPr>
          <w:rFonts w:ascii="Arial" w:hAnsi="Arial" w:cs="Arial"/>
          <w:sz w:val="24"/>
          <w:szCs w:val="24"/>
        </w:rPr>
      </w:pPr>
    </w:p>
    <w:p w:rsidR="00AF427E" w:rsidRPr="00AF427E" w:rsidRDefault="00AF427E" w:rsidP="00AF427E">
      <w:pPr>
        <w:rPr>
          <w:rFonts w:asciiTheme="majorHAnsi" w:hAnsiTheme="majorHAnsi"/>
          <w:b/>
          <w:color w:val="7FD13B" w:themeColor="accent1"/>
          <w:sz w:val="22"/>
          <w:szCs w:val="22"/>
        </w:rPr>
      </w:pPr>
    </w:p>
    <w:p w:rsidR="00AF427E" w:rsidRDefault="00AF427E" w:rsidP="00AF427E">
      <w:pPr>
        <w:pStyle w:val="ListParagraph"/>
        <w:numPr>
          <w:ilvl w:val="0"/>
          <w:numId w:val="8"/>
        </w:numPr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color w:val="7FD13B" w:themeColor="accent1"/>
          <w:sz w:val="22"/>
          <w:szCs w:val="22"/>
        </w:rPr>
        <w:t xml:space="preserve">DEVOLOPERS OF THIS APPLICATION 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–</w:t>
      </w:r>
    </w:p>
    <w:p w:rsidR="000F1EEF" w:rsidRDefault="000F1EEF" w:rsidP="000F1EEF">
      <w:pPr>
        <w:pStyle w:val="ListParagraph"/>
        <w:rPr>
          <w:rFonts w:asciiTheme="majorHAnsi" w:hAnsiTheme="majorHAnsi"/>
          <w:b/>
          <w:color w:val="7FD13B" w:themeColor="accent1"/>
          <w:sz w:val="22"/>
          <w:szCs w:val="22"/>
        </w:rPr>
      </w:pPr>
    </w:p>
    <w:p w:rsidR="00AF427E" w:rsidRDefault="000F1EEF" w:rsidP="000F1EEF">
      <w:pPr>
        <w:pStyle w:val="ListParagraph"/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</w:pPr>
      <w:r>
        <w:rPr>
          <w:rFonts w:asciiTheme="majorHAnsi" w:hAnsiTheme="majorHAnsi"/>
          <w:b/>
          <w:noProof/>
          <w:color w:val="7FD13B" w:themeColor="accent1"/>
          <w:sz w:val="22"/>
          <w:szCs w:val="22"/>
          <w:lang w:eastAsia="en-US" w:bidi="ar-SA"/>
        </w:rPr>
        <w:drawing>
          <wp:inline distT="0" distB="0" distL="0" distR="0">
            <wp:extent cx="1892506" cy="2317915"/>
            <wp:effectExtent l="38100" t="57150" r="107744" b="101435"/>
            <wp:docPr id="34" name="Picture 3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21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6759D" w:rsidRPr="0026759D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drawing>
          <wp:inline distT="0" distB="0" distL="0" distR="0">
            <wp:extent cx="3495435" cy="2315127"/>
            <wp:effectExtent l="38100" t="57150" r="105015" b="104223"/>
            <wp:docPr id="39" name="Picture 3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06374" cy="23223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F1EEF">
        <w:rPr>
          <w:rFonts w:asciiTheme="majorHAnsi" w:hAnsiTheme="majorHAnsi"/>
          <w:noProof/>
          <w:color w:val="FFFFFF" w:themeColor="background1"/>
          <w:sz w:val="22"/>
          <w:szCs w:val="22"/>
          <w:lang w:eastAsia="en-US" w:bidi="ar-SA"/>
        </w:rPr>
        <w:t xml:space="preserve">  </w:t>
      </w:r>
    </w:p>
    <w:p w:rsidR="0026759D" w:rsidRPr="0027280C" w:rsidRDefault="0026759D" w:rsidP="0026759D">
      <w:pPr>
        <w:pStyle w:val="ListParagraph"/>
        <w:numPr>
          <w:ilvl w:val="0"/>
          <w:numId w:val="20"/>
        </w:numPr>
        <w:rPr>
          <w:rFonts w:asciiTheme="majorHAnsi" w:hAnsiTheme="majorHAnsi"/>
          <w:color w:val="FFFFFF" w:themeColor="background1"/>
          <w:sz w:val="28"/>
          <w:szCs w:val="28"/>
        </w:rPr>
      </w:pPr>
      <w:r w:rsidRPr="0027280C">
        <w:rPr>
          <w:rFonts w:asciiTheme="majorHAnsi" w:hAnsiTheme="majorHAnsi"/>
          <w:color w:val="FFFFFF" w:themeColor="background1"/>
          <w:sz w:val="28"/>
          <w:szCs w:val="28"/>
        </w:rPr>
        <w:t xml:space="preserve">We would lke to acknowledge and thank our teachers , </w:t>
      </w:r>
      <w:r w:rsidRPr="0027280C">
        <w:rPr>
          <w:rFonts w:asciiTheme="majorHAnsi" w:hAnsiTheme="majorHAnsi"/>
          <w:b/>
          <w:color w:val="FFFFFF" w:themeColor="background1"/>
          <w:sz w:val="28"/>
          <w:szCs w:val="28"/>
        </w:rPr>
        <w:t xml:space="preserve">Prof. Dibyajit Lahiri </w:t>
      </w:r>
      <w:r w:rsidRPr="0027280C">
        <w:rPr>
          <w:rFonts w:asciiTheme="majorHAnsi" w:hAnsiTheme="majorHAnsi"/>
          <w:color w:val="FFFFFF" w:themeColor="background1"/>
          <w:sz w:val="28"/>
          <w:szCs w:val="28"/>
        </w:rPr>
        <w:t xml:space="preserve">and our respectable HOD [ Head of the Department  of Biotechnology , UEMK </w:t>
      </w:r>
      <w:r w:rsidR="00387392" w:rsidRPr="0027280C">
        <w:rPr>
          <w:rFonts w:asciiTheme="majorHAnsi" w:hAnsiTheme="majorHAnsi"/>
          <w:color w:val="FFFFFF" w:themeColor="background1"/>
          <w:sz w:val="28"/>
          <w:szCs w:val="28"/>
        </w:rPr>
        <w:t xml:space="preserve"> ]  </w:t>
      </w:r>
      <w:r w:rsidR="00387392" w:rsidRPr="0027280C">
        <w:rPr>
          <w:rFonts w:asciiTheme="majorHAnsi" w:hAnsiTheme="majorHAnsi"/>
          <w:b/>
          <w:color w:val="FFFFFF" w:themeColor="background1"/>
          <w:sz w:val="28"/>
          <w:szCs w:val="28"/>
        </w:rPr>
        <w:t>Dr . Susmita Mukherjee</w:t>
      </w:r>
      <w:r w:rsidR="00387392" w:rsidRPr="0027280C">
        <w:rPr>
          <w:rFonts w:asciiTheme="majorHAnsi" w:hAnsiTheme="majorHAnsi"/>
          <w:color w:val="FFFFFF" w:themeColor="background1"/>
          <w:sz w:val="28"/>
          <w:szCs w:val="28"/>
        </w:rPr>
        <w:t xml:space="preserve"> for their constant guidance and assistance in completion of this Application .</w:t>
      </w:r>
    </w:p>
    <w:p w:rsidR="0026759D" w:rsidRDefault="0026759D" w:rsidP="000F1EEF">
      <w:pPr>
        <w:pStyle w:val="ListParagraph"/>
        <w:rPr>
          <w:rFonts w:asciiTheme="majorHAnsi" w:hAnsiTheme="majorHAnsi"/>
          <w:sz w:val="22"/>
          <w:szCs w:val="22"/>
        </w:rPr>
      </w:pPr>
    </w:p>
    <w:p w:rsidR="00387392" w:rsidRDefault="0026759D" w:rsidP="00387392">
      <w:pPr>
        <w:pStyle w:val="ListParagraph"/>
        <w:numPr>
          <w:ilvl w:val="0"/>
          <w:numId w:val="8"/>
        </w:numPr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color w:val="7FD13B" w:themeColor="accent1"/>
          <w:sz w:val="22"/>
          <w:szCs w:val="22"/>
        </w:rPr>
        <w:t xml:space="preserve">FUTURE PLANS OF THIS  APPLICATION 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</w:t>
      </w:r>
      <w:r w:rsidR="00387392">
        <w:rPr>
          <w:rFonts w:asciiTheme="majorHAnsi" w:hAnsiTheme="majorHAnsi"/>
          <w:b/>
          <w:color w:val="7FD13B" w:themeColor="accent1"/>
          <w:sz w:val="22"/>
          <w:szCs w:val="22"/>
        </w:rPr>
        <w:t>-</w:t>
      </w:r>
    </w:p>
    <w:p w:rsidR="00387392" w:rsidRDefault="00387392" w:rsidP="00387392">
      <w:pPr>
        <w:rPr>
          <w:rFonts w:asciiTheme="majorHAnsi" w:hAnsiTheme="majorHAnsi"/>
          <w:b/>
          <w:color w:val="7FD13B" w:themeColor="accent1"/>
          <w:sz w:val="22"/>
          <w:szCs w:val="22"/>
        </w:rPr>
      </w:pPr>
    </w:p>
    <w:p w:rsidR="00387392" w:rsidRPr="00911D6D" w:rsidRDefault="00387392" w:rsidP="00387392">
      <w:pPr>
        <w:pStyle w:val="ListParagraph"/>
        <w:numPr>
          <w:ilvl w:val="0"/>
          <w:numId w:val="20"/>
        </w:numPr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After building this app , </w:t>
      </w:r>
      <w:r w:rsidR="00911D6D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currently we have started building a Responsive Website of this App . </w:t>
      </w:r>
    </w:p>
    <w:p w:rsidR="00911D6D" w:rsidRPr="00AD1C02" w:rsidRDefault="00911D6D" w:rsidP="00387392">
      <w:pPr>
        <w:pStyle w:val="ListParagraph"/>
        <w:numPr>
          <w:ilvl w:val="0"/>
          <w:numId w:val="20"/>
        </w:numPr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This website will consist of </w:t>
      </w:r>
      <w:r w:rsidR="00AD1C02"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 all the modules and sub-modules of the App in the same order of the App Interface .</w:t>
      </w:r>
    </w:p>
    <w:p w:rsidR="00AD1C02" w:rsidRPr="00F47F3B" w:rsidRDefault="00AD1C02" w:rsidP="00387392">
      <w:pPr>
        <w:pStyle w:val="ListParagraph"/>
        <w:numPr>
          <w:ilvl w:val="0"/>
          <w:numId w:val="20"/>
        </w:numPr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We are hopefull that we will complete our website development by the Middle of the </w:t>
      </w:r>
      <w:r w:rsidRPr="00F47F3B">
        <w:rPr>
          <w:rFonts w:asciiTheme="majorHAnsi" w:hAnsiTheme="majorHAnsi"/>
          <w:b/>
          <w:color w:val="FFFFFF" w:themeColor="background1"/>
          <w:sz w:val="22"/>
          <w:szCs w:val="22"/>
        </w:rPr>
        <w:t>month of July.</w:t>
      </w:r>
    </w:p>
    <w:p w:rsidR="00AD1C02" w:rsidRPr="00AD1C02" w:rsidRDefault="00AD1C02" w:rsidP="00387392">
      <w:pPr>
        <w:pStyle w:val="ListParagraph"/>
        <w:numPr>
          <w:ilvl w:val="0"/>
          <w:numId w:val="20"/>
        </w:numPr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Primarily we have also developed a website , which contains details of every Hospitals , Ambulance Service Agencies and  also Blood Bank , Police Station , General Help-line number ; details of all the 28 States and 7 Union Territories of our Country . The website is incorporated in our App and also will be incorporated in our Responsive Web . </w:t>
      </w:r>
    </w:p>
    <w:p w:rsidR="00584804" w:rsidRDefault="00AD1C02" w:rsidP="00AD1C02">
      <w:pPr>
        <w:pStyle w:val="ListParagraph"/>
        <w:ind w:left="1080"/>
        <w:rPr>
          <w:rFonts w:asciiTheme="majorHAnsi" w:hAnsiTheme="majorHAnsi"/>
          <w:b/>
          <w:color w:val="FFFFFF" w:themeColor="background1"/>
          <w:sz w:val="22"/>
          <w:szCs w:val="22"/>
        </w:rPr>
      </w:pPr>
      <w:r>
        <w:rPr>
          <w:rFonts w:asciiTheme="majorHAnsi" w:hAnsiTheme="majorHAnsi"/>
          <w:b/>
          <w:color w:val="FFFFFF" w:themeColor="background1"/>
          <w:sz w:val="22"/>
          <w:szCs w:val="22"/>
        </w:rPr>
        <w:t xml:space="preserve">The link of this website is : </w:t>
      </w:r>
    </w:p>
    <w:p w:rsidR="000F122F" w:rsidRPr="00F47F3B" w:rsidRDefault="0038701C" w:rsidP="000F122F">
      <w:pPr>
        <w:rPr>
          <w:rFonts w:asciiTheme="majorHAnsi" w:hAnsiTheme="majorHAnsi"/>
          <w:b/>
          <w:color w:val="FFC000"/>
          <w:sz w:val="28"/>
          <w:szCs w:val="28"/>
        </w:rPr>
      </w:pPr>
      <w:hyperlink r:id="rId52" w:history="1">
        <w:r w:rsidR="00F47F3B" w:rsidRPr="00F47F3B">
          <w:rPr>
            <w:rStyle w:val="Hyperlink"/>
            <w:rFonts w:asciiTheme="majorHAnsi" w:hAnsiTheme="majorHAnsi"/>
            <w:b/>
            <w:sz w:val="28"/>
            <w:szCs w:val="28"/>
          </w:rPr>
          <w:t>https://e2zgvxtogrr6cnmpqfzorw-on.drv.tw/covid/</w:t>
        </w:r>
      </w:hyperlink>
    </w:p>
    <w:p w:rsidR="000F122F" w:rsidRDefault="000F122F" w:rsidP="000F122F">
      <w:pPr>
        <w:pStyle w:val="ListParagraph"/>
        <w:rPr>
          <w:rFonts w:asciiTheme="majorHAnsi" w:hAnsiTheme="majorHAnsi"/>
          <w:sz w:val="22"/>
          <w:szCs w:val="22"/>
        </w:rPr>
      </w:pPr>
    </w:p>
    <w:p w:rsidR="000F122F" w:rsidRPr="00584804" w:rsidRDefault="000F122F" w:rsidP="000F122F">
      <w:pPr>
        <w:pStyle w:val="ListParagraph"/>
        <w:numPr>
          <w:ilvl w:val="0"/>
          <w:numId w:val="8"/>
        </w:numPr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color w:val="7FD13B" w:themeColor="accent1"/>
          <w:sz w:val="22"/>
          <w:szCs w:val="22"/>
        </w:rPr>
        <w:t xml:space="preserve">LINK TO DOWNLOAD THIS ANDROID APPLICATION </w:t>
      </w:r>
      <w:r w:rsidRPr="00C95DA7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 </w:t>
      </w:r>
      <w:r w:rsidR="0037182E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(Cntrl+Click </w:t>
      </w:r>
      <w:r w:rsidR="00444910">
        <w:rPr>
          <w:rFonts w:asciiTheme="majorHAnsi" w:hAnsiTheme="majorHAnsi"/>
          <w:b/>
          <w:color w:val="7FD13B" w:themeColor="accent1"/>
          <w:sz w:val="22"/>
          <w:szCs w:val="22"/>
        </w:rPr>
        <w:t xml:space="preserve">on the image </w:t>
      </w:r>
      <w:r w:rsidR="0037182E">
        <w:rPr>
          <w:rFonts w:asciiTheme="majorHAnsi" w:hAnsiTheme="majorHAnsi"/>
          <w:b/>
          <w:color w:val="7FD13B" w:themeColor="accent1"/>
          <w:sz w:val="22"/>
          <w:szCs w:val="22"/>
        </w:rPr>
        <w:t>to download the App)-</w:t>
      </w:r>
    </w:p>
    <w:p w:rsidR="00F47F3B" w:rsidRDefault="00397FB4" w:rsidP="00CA3712">
      <w:pPr>
        <w:jc w:val="center"/>
        <w:rPr>
          <w:rFonts w:asciiTheme="majorHAnsi" w:hAnsiTheme="majorHAnsi"/>
          <w:b/>
          <w:color w:val="7FD13B" w:themeColor="accent1"/>
          <w:sz w:val="22"/>
          <w:szCs w:val="22"/>
        </w:rPr>
      </w:pPr>
      <w:r>
        <w:rPr>
          <w:rFonts w:asciiTheme="majorHAnsi" w:hAnsiTheme="majorHAnsi"/>
          <w:b/>
          <w:noProof/>
          <w:color w:val="7FD13B" w:themeColor="accent1"/>
          <w:sz w:val="22"/>
          <w:szCs w:val="22"/>
          <w:lang w:eastAsia="en-US" w:bidi="ar-SA"/>
        </w:rPr>
        <w:drawing>
          <wp:inline distT="0" distB="0" distL="0" distR="0">
            <wp:extent cx="3875145" cy="1086028"/>
            <wp:effectExtent l="476250" t="438150" r="773055" b="742772"/>
            <wp:docPr id="45" name="Picture 40" descr="1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4864" cy="1085949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3712" w:rsidRPr="00CA3712" w:rsidRDefault="00CA3712" w:rsidP="00CA3712">
      <w:pPr>
        <w:jc w:val="center"/>
        <w:rPr>
          <w:rFonts w:asciiTheme="majorHAnsi" w:hAnsiTheme="majorHAnsi"/>
          <w:b/>
          <w:color w:val="7FD13B" w:themeColor="accent1"/>
          <w:sz w:val="22"/>
          <w:szCs w:val="22"/>
        </w:rPr>
      </w:pPr>
    </w:p>
    <w:p w:rsidR="00F47F3B" w:rsidRPr="00F47F3B" w:rsidRDefault="00F47F3B" w:rsidP="00F47F3B">
      <w:pPr>
        <w:rPr>
          <w:rFonts w:asciiTheme="majorHAnsi" w:hAnsiTheme="majorHAnsi"/>
          <w:sz w:val="22"/>
          <w:szCs w:val="22"/>
        </w:rPr>
      </w:pPr>
    </w:p>
    <w:p w:rsidR="00F47F3B" w:rsidRPr="00F47F3B" w:rsidRDefault="00F47F3B" w:rsidP="00F47F3B">
      <w:pPr>
        <w:rPr>
          <w:rFonts w:asciiTheme="majorHAnsi" w:hAnsiTheme="majorHAnsi"/>
          <w:sz w:val="22"/>
          <w:szCs w:val="22"/>
        </w:rPr>
      </w:pPr>
    </w:p>
    <w:p w:rsidR="00F47F3B" w:rsidRPr="00F47F3B" w:rsidRDefault="00F47F3B" w:rsidP="00F47F3B">
      <w:pPr>
        <w:rPr>
          <w:rFonts w:asciiTheme="majorHAnsi" w:hAnsiTheme="majorHAnsi"/>
          <w:sz w:val="22"/>
          <w:szCs w:val="22"/>
        </w:rPr>
      </w:pPr>
    </w:p>
    <w:p w:rsidR="00F47F3B" w:rsidRPr="00F47F3B" w:rsidRDefault="00F47F3B" w:rsidP="00F47F3B">
      <w:pPr>
        <w:rPr>
          <w:rFonts w:asciiTheme="majorHAnsi" w:hAnsiTheme="majorHAnsi"/>
          <w:sz w:val="22"/>
          <w:szCs w:val="22"/>
        </w:rPr>
      </w:pPr>
    </w:p>
    <w:p w:rsidR="00F47F3B" w:rsidRDefault="00F47F3B" w:rsidP="00F47F3B">
      <w:pPr>
        <w:rPr>
          <w:rFonts w:asciiTheme="majorHAnsi" w:hAnsiTheme="majorHAnsi"/>
          <w:sz w:val="22"/>
          <w:szCs w:val="22"/>
        </w:rPr>
      </w:pPr>
    </w:p>
    <w:p w:rsidR="000F122F" w:rsidRPr="00F47F3B" w:rsidRDefault="00A1632D" w:rsidP="00F47F3B">
      <w:pPr>
        <w:tabs>
          <w:tab w:val="left" w:pos="5854"/>
        </w:tabs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pict>
          <v:shapetype id="_x0000_t158" coordsize="21600,21600" o:spt="158" adj="1404,10800" path="m@37@0c@38@3@39@1@40@0@41@3@42@1@43@0m@30@4c@31@5@32@6@33@4@34@5@35@6@36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1 3"/>
              <v:f eqn="prod @8 2 3"/>
              <v:f eqn="prod @8 4 3"/>
              <v:f eqn="prod @8 5 3"/>
              <v:f eqn="prod @8 2 1"/>
              <v:f eqn="sum 21600 0 @9"/>
              <v:f eqn="sum 21600 0 @10"/>
              <v:f eqn="sum 21600 0 @8"/>
              <v:f eqn="sum 21600 0 @11"/>
              <v:f eqn="sum 21600 0 @12"/>
              <v:f eqn="sum 21600 0 @13"/>
              <v:f eqn="prod #1 1 3"/>
              <v:f eqn="prod #1 2 3"/>
              <v:f eqn="prod #1 4 3"/>
              <v:f eqn="prod #1 5 3"/>
              <v:f eqn="prod #1 2 1"/>
              <v:f eqn="sum 21600 0 @20"/>
              <v:f eqn="sum 21600 0 @21"/>
              <v:f eqn="sum 21600 0 @22"/>
              <v:f eqn="sum 21600 0 @23"/>
              <v:f eqn="sum 21600 0 @24"/>
              <v:f eqn="if @7 @19 0"/>
              <v:f eqn="if @7 @18 @20"/>
              <v:f eqn="if @7 @17 @21"/>
              <v:f eqn="if @7 @16 #1"/>
              <v:f eqn="if @7 @15 @22"/>
              <v:f eqn="if @7 @14 @23"/>
              <v:f eqn="if @7 21600 @24"/>
              <v:f eqn="if @7 0 @29"/>
              <v:f eqn="if @7 @9 @28"/>
              <v:f eqn="if @7 @10 @27"/>
              <v:f eqn="if @7 @8 @8"/>
              <v:f eqn="if @7 @11 @26"/>
              <v:f eqn="if @7 @12 @25"/>
              <v:f eqn="if @7 @13 21600"/>
              <v:f eqn="sum @36 0 @30"/>
              <v:f eqn="sum @4 0 @0"/>
              <v:f eqn="max @30 @37"/>
              <v:f eqn="min @36 @43"/>
              <v:f eqn="prod @0 2 1"/>
              <v:f eqn="sum 21600 0 @48"/>
              <v:f eqn="mid @36 @43"/>
              <v:f eqn="mid @30 @37"/>
            </v:formulas>
            <v:path textpathok="t" o:connecttype="custom" o:connectlocs="@40,@0;@51,10800;@33,@4;@50,10800" o:connectangles="270,180,90,0"/>
            <v:textpath on="t" fitshape="t" xscale="t"/>
            <v:handles>
              <v:h position="topLeft,#0" yrange="0,2229"/>
              <v:h position="#1,bottomRight" xrange="8640,12960"/>
            </v:handles>
            <o:lock v:ext="edit" text="t" shapetype="t"/>
          </v:shapetype>
          <v:shape id="_x0000_i1025" type="#_x0000_t158" style="width:490.9pt;height:156.15pt" fillcolor="#3cf" strokecolor="#009" strokeweight="1pt">
            <v:shadow on="t" color="#009" offset="7pt,-7pt"/>
            <v:textpath style="font-family:&quot;High Tower Text&quot;;font-size:48pt;font-weight:bold;font-style:italic;v-text-spacing:52429f;v-text-kern:t" trim="t" fitpath="t" xscale="f" string="Thank You..."/>
          </v:shape>
        </w:pict>
      </w:r>
    </w:p>
    <w:sectPr w:rsidR="000F122F" w:rsidRPr="00F47F3B" w:rsidSect="00780EF4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 w:code="1"/>
      <w:pgMar w:top="1080" w:right="1080" w:bottom="1080" w:left="1080" w:header="720" w:footer="113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2830" w:rsidRDefault="002F2830">
      <w:r>
        <w:separator/>
      </w:r>
    </w:p>
  </w:endnote>
  <w:endnote w:type="continuationSeparator" w:id="1">
    <w:p w:rsidR="002F2830" w:rsidRDefault="002F28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3712" w:rsidRDefault="00CA371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0411" w:rsidRDefault="0074642B">
    <w:pPr>
      <w:pStyle w:val="Footer"/>
    </w:pPr>
    <w:r>
      <w:ptab w:relativeTo="margin" w:alignment="right" w:leader="none"/>
    </w:r>
    <w:fldSimple w:instr=" PAGE ">
      <w:r w:rsidR="00A1632D">
        <w:rPr>
          <w:noProof/>
        </w:rPr>
        <w:t>15</w:t>
      </w:r>
    </w:fldSimple>
    <w:r>
      <w:t xml:space="preserve"> </w:t>
    </w:r>
    <w:r w:rsidR="0038701C">
      <w:pict>
        <v:oval id="_x0000_s35846" style="width:7.2pt;height:7.2pt;flip:x;mso-position-horizontal-relative:char;mso-position-vertical-relative:line" filled="f" fillcolor="#ff7d26" strokecolor="#7fd13b [3204]" strokeweight="3pt">
          <v:fill rotate="t"/>
          <v:stroke linestyle="thinThin"/>
          <v:shadow color="#1f2f3f" opacity=".5" offset=",3pt" offset2=",2pt"/>
          <w10:wrap type="none"/>
          <w10:anchorlock/>
        </v:oval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3712" w:rsidRDefault="00CA371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2830" w:rsidRDefault="002F2830">
      <w:r>
        <w:separator/>
      </w:r>
    </w:p>
  </w:footnote>
  <w:footnote w:type="continuationSeparator" w:id="1">
    <w:p w:rsidR="002F2830" w:rsidRDefault="002F283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3712" w:rsidRDefault="00CA371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0411" w:rsidRDefault="0074642B">
    <w:pPr>
      <w:pStyle w:val="Header"/>
    </w:pPr>
    <w:r>
      <w:ptab w:relativeTo="margin" w:alignment="right" w:leader="none"/>
    </w:r>
    <w:sdt>
      <w:sdtPr>
        <w:id w:val="80127134"/>
        <w:placeholder>
          <w:docPart w:val="17DF70F5602D4094905C176AB6AF4AAC"/>
        </w:placeholder>
        <w:showingPlcHdr/>
        <w:dataBinding w:prefixMappings="xmlns:ns0='http://schemas.microsoft.com/office/2006/coverPageProps'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>
          <w:rPr>
            <w:sz w:val="16"/>
            <w:szCs w:val="16"/>
          </w:rPr>
          <w:t>[Pick the date]</w:t>
        </w:r>
      </w:sdtContent>
    </w:sdt>
    <w:r w:rsidR="0038701C"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5845" type="#_x0000_t32" style="position:absolute;margin-left:629pt;margin-top:3.8pt;width:0;height:806.8pt;z-index:251660288;mso-height-percent:1020;mso-left-percent:970;mso-top-percent:-10;mso-position-horizontal-relative:page;mso-position-vertical-relative:page;mso-height-percent:1020;mso-left-percent:970;mso-top-percent:-10;mso-width-relative:right-margin-area" o:connectortype="straight" strokecolor="#7fd13b [3204]" strokeweight="1pt"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3712" w:rsidRDefault="00CA371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F09ED"/>
    <w:multiLevelType w:val="multilevel"/>
    <w:tmpl w:val="CD40BF9A"/>
    <w:styleLink w:val="BulletedList"/>
    <w:lvl w:ilvl="0">
      <w:start w:val="1"/>
      <w:numFmt w:val="bullet"/>
      <w:pStyle w:val="Bullet1"/>
      <w:lvlText w:val=""/>
      <w:lvlJc w:val="left"/>
      <w:pPr>
        <w:ind w:left="245" w:hanging="245"/>
      </w:pPr>
      <w:rPr>
        <w:rFonts w:ascii="Wingdings 2" w:hAnsi="Wingdings 2" w:hint="default"/>
        <w:color w:val="7FD13B" w:themeColor="accent1"/>
        <w:sz w:val="16"/>
      </w:rPr>
    </w:lvl>
    <w:lvl w:ilvl="1">
      <w:start w:val="1"/>
      <w:numFmt w:val="bullet"/>
      <w:pStyle w:val="Bullet2"/>
      <w:lvlText w:val=""/>
      <w:lvlJc w:val="left"/>
      <w:pPr>
        <w:ind w:left="490" w:hanging="245"/>
      </w:pPr>
      <w:rPr>
        <w:rFonts w:ascii="Symbol" w:hAnsi="Symbol" w:hint="default"/>
        <w:color w:val="7FD13B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7FD13B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5EA226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5EA226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1AB39F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1AB39F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1AB39F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1AB39F" w:themeColor="accent6"/>
        <w:sz w:val="12"/>
      </w:rPr>
    </w:lvl>
  </w:abstractNum>
  <w:abstractNum w:abstractNumId="1">
    <w:nsid w:val="11FD51D9"/>
    <w:multiLevelType w:val="hybridMultilevel"/>
    <w:tmpl w:val="56CC4E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4E5B6F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4E5B6F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4E5B6F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4E5B6F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4E5B6F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4E5B6F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4E5B6F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4E5B6F" w:themeColor="text2"/>
      </w:rPr>
    </w:lvl>
  </w:abstractNum>
  <w:abstractNum w:abstractNumId="3">
    <w:nsid w:val="19A86A8A"/>
    <w:multiLevelType w:val="hybridMultilevel"/>
    <w:tmpl w:val="F9FCE6EE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1F2F12B9"/>
    <w:multiLevelType w:val="hybridMultilevel"/>
    <w:tmpl w:val="F202EC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C100C6"/>
    <w:multiLevelType w:val="hybridMultilevel"/>
    <w:tmpl w:val="21DA20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21679D"/>
    <w:multiLevelType w:val="hybridMultilevel"/>
    <w:tmpl w:val="5B1E12A4"/>
    <w:lvl w:ilvl="0" w:tplc="4009001B">
      <w:start w:val="1"/>
      <w:numFmt w:val="lowerRoman"/>
      <w:lvlText w:val="%1."/>
      <w:lvlJc w:val="right"/>
      <w:pPr>
        <w:ind w:left="2505" w:hanging="360"/>
      </w:pPr>
    </w:lvl>
    <w:lvl w:ilvl="1" w:tplc="04090019" w:tentative="1">
      <w:start w:val="1"/>
      <w:numFmt w:val="lowerLetter"/>
      <w:lvlText w:val="%2."/>
      <w:lvlJc w:val="left"/>
      <w:pPr>
        <w:ind w:left="3225" w:hanging="360"/>
      </w:pPr>
    </w:lvl>
    <w:lvl w:ilvl="2" w:tplc="0409001B" w:tentative="1">
      <w:start w:val="1"/>
      <w:numFmt w:val="lowerRoman"/>
      <w:lvlText w:val="%3."/>
      <w:lvlJc w:val="right"/>
      <w:pPr>
        <w:ind w:left="3945" w:hanging="180"/>
      </w:pPr>
    </w:lvl>
    <w:lvl w:ilvl="3" w:tplc="0409000F" w:tentative="1">
      <w:start w:val="1"/>
      <w:numFmt w:val="decimal"/>
      <w:lvlText w:val="%4."/>
      <w:lvlJc w:val="left"/>
      <w:pPr>
        <w:ind w:left="4665" w:hanging="360"/>
      </w:pPr>
    </w:lvl>
    <w:lvl w:ilvl="4" w:tplc="04090019" w:tentative="1">
      <w:start w:val="1"/>
      <w:numFmt w:val="lowerLetter"/>
      <w:lvlText w:val="%5."/>
      <w:lvlJc w:val="left"/>
      <w:pPr>
        <w:ind w:left="5385" w:hanging="360"/>
      </w:pPr>
    </w:lvl>
    <w:lvl w:ilvl="5" w:tplc="0409001B" w:tentative="1">
      <w:start w:val="1"/>
      <w:numFmt w:val="lowerRoman"/>
      <w:lvlText w:val="%6."/>
      <w:lvlJc w:val="right"/>
      <w:pPr>
        <w:ind w:left="6105" w:hanging="180"/>
      </w:pPr>
    </w:lvl>
    <w:lvl w:ilvl="6" w:tplc="0409000F" w:tentative="1">
      <w:start w:val="1"/>
      <w:numFmt w:val="decimal"/>
      <w:lvlText w:val="%7."/>
      <w:lvlJc w:val="left"/>
      <w:pPr>
        <w:ind w:left="6825" w:hanging="360"/>
      </w:pPr>
    </w:lvl>
    <w:lvl w:ilvl="7" w:tplc="04090019" w:tentative="1">
      <w:start w:val="1"/>
      <w:numFmt w:val="lowerLetter"/>
      <w:lvlText w:val="%8."/>
      <w:lvlJc w:val="left"/>
      <w:pPr>
        <w:ind w:left="7545" w:hanging="360"/>
      </w:pPr>
    </w:lvl>
    <w:lvl w:ilvl="8" w:tplc="0409001B" w:tentative="1">
      <w:start w:val="1"/>
      <w:numFmt w:val="lowerRoman"/>
      <w:lvlText w:val="%9."/>
      <w:lvlJc w:val="right"/>
      <w:pPr>
        <w:ind w:left="8265" w:hanging="180"/>
      </w:pPr>
    </w:lvl>
  </w:abstractNum>
  <w:abstractNum w:abstractNumId="7">
    <w:nsid w:val="341C5B3E"/>
    <w:multiLevelType w:val="hybridMultilevel"/>
    <w:tmpl w:val="528295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086332"/>
    <w:multiLevelType w:val="hybridMultilevel"/>
    <w:tmpl w:val="9CAE40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92459F6"/>
    <w:multiLevelType w:val="hybridMultilevel"/>
    <w:tmpl w:val="FA16CBC8"/>
    <w:lvl w:ilvl="0" w:tplc="4009001B">
      <w:start w:val="1"/>
      <w:numFmt w:val="lowerRoman"/>
      <w:lvlText w:val="%1."/>
      <w:lvlJc w:val="right"/>
      <w:pPr>
        <w:ind w:left="3345" w:hanging="360"/>
      </w:pPr>
    </w:lvl>
    <w:lvl w:ilvl="1" w:tplc="04090019" w:tentative="1">
      <w:start w:val="1"/>
      <w:numFmt w:val="lowerLetter"/>
      <w:lvlText w:val="%2."/>
      <w:lvlJc w:val="left"/>
      <w:pPr>
        <w:ind w:left="4065" w:hanging="360"/>
      </w:pPr>
    </w:lvl>
    <w:lvl w:ilvl="2" w:tplc="0409001B" w:tentative="1">
      <w:start w:val="1"/>
      <w:numFmt w:val="lowerRoman"/>
      <w:lvlText w:val="%3."/>
      <w:lvlJc w:val="right"/>
      <w:pPr>
        <w:ind w:left="4785" w:hanging="180"/>
      </w:pPr>
    </w:lvl>
    <w:lvl w:ilvl="3" w:tplc="0409000F" w:tentative="1">
      <w:start w:val="1"/>
      <w:numFmt w:val="decimal"/>
      <w:lvlText w:val="%4."/>
      <w:lvlJc w:val="left"/>
      <w:pPr>
        <w:ind w:left="5505" w:hanging="360"/>
      </w:pPr>
    </w:lvl>
    <w:lvl w:ilvl="4" w:tplc="04090019" w:tentative="1">
      <w:start w:val="1"/>
      <w:numFmt w:val="lowerLetter"/>
      <w:lvlText w:val="%5."/>
      <w:lvlJc w:val="left"/>
      <w:pPr>
        <w:ind w:left="6225" w:hanging="360"/>
      </w:pPr>
    </w:lvl>
    <w:lvl w:ilvl="5" w:tplc="0409001B" w:tentative="1">
      <w:start w:val="1"/>
      <w:numFmt w:val="lowerRoman"/>
      <w:lvlText w:val="%6."/>
      <w:lvlJc w:val="right"/>
      <w:pPr>
        <w:ind w:left="6945" w:hanging="180"/>
      </w:pPr>
    </w:lvl>
    <w:lvl w:ilvl="6" w:tplc="0409000F" w:tentative="1">
      <w:start w:val="1"/>
      <w:numFmt w:val="decimal"/>
      <w:lvlText w:val="%7."/>
      <w:lvlJc w:val="left"/>
      <w:pPr>
        <w:ind w:left="7665" w:hanging="360"/>
      </w:pPr>
    </w:lvl>
    <w:lvl w:ilvl="7" w:tplc="04090019" w:tentative="1">
      <w:start w:val="1"/>
      <w:numFmt w:val="lowerLetter"/>
      <w:lvlText w:val="%8."/>
      <w:lvlJc w:val="left"/>
      <w:pPr>
        <w:ind w:left="8385" w:hanging="360"/>
      </w:pPr>
    </w:lvl>
    <w:lvl w:ilvl="8" w:tplc="0409001B" w:tentative="1">
      <w:start w:val="1"/>
      <w:numFmt w:val="lowerRoman"/>
      <w:lvlText w:val="%9."/>
      <w:lvlJc w:val="right"/>
      <w:pPr>
        <w:ind w:left="9105" w:hanging="180"/>
      </w:pPr>
    </w:lvl>
  </w:abstractNum>
  <w:abstractNum w:abstractNumId="10">
    <w:nsid w:val="3F0268AB"/>
    <w:multiLevelType w:val="hybridMultilevel"/>
    <w:tmpl w:val="9072F1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591AF1"/>
    <w:multiLevelType w:val="hybridMultilevel"/>
    <w:tmpl w:val="A594B0DE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22224CD"/>
    <w:multiLevelType w:val="hybridMultilevel"/>
    <w:tmpl w:val="0A40AA36"/>
    <w:lvl w:ilvl="0" w:tplc="4009001B">
      <w:start w:val="1"/>
      <w:numFmt w:val="lowerRoman"/>
      <w:lvlText w:val="%1."/>
      <w:lvlJc w:val="right"/>
      <w:pPr>
        <w:ind w:left="4725" w:hanging="360"/>
      </w:pPr>
    </w:lvl>
    <w:lvl w:ilvl="1" w:tplc="04090019" w:tentative="1">
      <w:start w:val="1"/>
      <w:numFmt w:val="lowerLetter"/>
      <w:lvlText w:val="%2."/>
      <w:lvlJc w:val="left"/>
      <w:pPr>
        <w:ind w:left="5445" w:hanging="360"/>
      </w:pPr>
    </w:lvl>
    <w:lvl w:ilvl="2" w:tplc="0409001B" w:tentative="1">
      <w:start w:val="1"/>
      <w:numFmt w:val="lowerRoman"/>
      <w:lvlText w:val="%3."/>
      <w:lvlJc w:val="right"/>
      <w:pPr>
        <w:ind w:left="6165" w:hanging="180"/>
      </w:pPr>
    </w:lvl>
    <w:lvl w:ilvl="3" w:tplc="0409000F" w:tentative="1">
      <w:start w:val="1"/>
      <w:numFmt w:val="decimal"/>
      <w:lvlText w:val="%4."/>
      <w:lvlJc w:val="left"/>
      <w:pPr>
        <w:ind w:left="6885" w:hanging="360"/>
      </w:pPr>
    </w:lvl>
    <w:lvl w:ilvl="4" w:tplc="04090019" w:tentative="1">
      <w:start w:val="1"/>
      <w:numFmt w:val="lowerLetter"/>
      <w:lvlText w:val="%5."/>
      <w:lvlJc w:val="left"/>
      <w:pPr>
        <w:ind w:left="7605" w:hanging="360"/>
      </w:pPr>
    </w:lvl>
    <w:lvl w:ilvl="5" w:tplc="0409001B" w:tentative="1">
      <w:start w:val="1"/>
      <w:numFmt w:val="lowerRoman"/>
      <w:lvlText w:val="%6."/>
      <w:lvlJc w:val="right"/>
      <w:pPr>
        <w:ind w:left="8325" w:hanging="180"/>
      </w:pPr>
    </w:lvl>
    <w:lvl w:ilvl="6" w:tplc="0409000F" w:tentative="1">
      <w:start w:val="1"/>
      <w:numFmt w:val="decimal"/>
      <w:lvlText w:val="%7."/>
      <w:lvlJc w:val="left"/>
      <w:pPr>
        <w:ind w:left="9045" w:hanging="360"/>
      </w:pPr>
    </w:lvl>
    <w:lvl w:ilvl="7" w:tplc="04090019" w:tentative="1">
      <w:start w:val="1"/>
      <w:numFmt w:val="lowerLetter"/>
      <w:lvlText w:val="%8."/>
      <w:lvlJc w:val="left"/>
      <w:pPr>
        <w:ind w:left="9765" w:hanging="360"/>
      </w:pPr>
    </w:lvl>
    <w:lvl w:ilvl="8" w:tplc="0409001B" w:tentative="1">
      <w:start w:val="1"/>
      <w:numFmt w:val="lowerRoman"/>
      <w:lvlText w:val="%9."/>
      <w:lvlJc w:val="right"/>
      <w:pPr>
        <w:ind w:left="10485" w:hanging="180"/>
      </w:pPr>
    </w:lvl>
  </w:abstractNum>
  <w:abstractNum w:abstractNumId="13">
    <w:nsid w:val="57B6381F"/>
    <w:multiLevelType w:val="hybridMultilevel"/>
    <w:tmpl w:val="1332BFE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AAA7D68"/>
    <w:multiLevelType w:val="hybridMultilevel"/>
    <w:tmpl w:val="A434D5C8"/>
    <w:lvl w:ilvl="0" w:tplc="4009001B">
      <w:start w:val="1"/>
      <w:numFmt w:val="lowerRoman"/>
      <w:lvlText w:val="%1."/>
      <w:lvlJc w:val="right"/>
      <w:pPr>
        <w:ind w:left="2760" w:hanging="360"/>
      </w:pPr>
    </w:lvl>
    <w:lvl w:ilvl="1" w:tplc="04090019" w:tentative="1">
      <w:start w:val="1"/>
      <w:numFmt w:val="lowerLetter"/>
      <w:lvlText w:val="%2."/>
      <w:lvlJc w:val="left"/>
      <w:pPr>
        <w:ind w:left="3480" w:hanging="360"/>
      </w:pPr>
    </w:lvl>
    <w:lvl w:ilvl="2" w:tplc="0409001B" w:tentative="1">
      <w:start w:val="1"/>
      <w:numFmt w:val="lowerRoman"/>
      <w:lvlText w:val="%3."/>
      <w:lvlJc w:val="right"/>
      <w:pPr>
        <w:ind w:left="4200" w:hanging="180"/>
      </w:pPr>
    </w:lvl>
    <w:lvl w:ilvl="3" w:tplc="0409000F" w:tentative="1">
      <w:start w:val="1"/>
      <w:numFmt w:val="decimal"/>
      <w:lvlText w:val="%4."/>
      <w:lvlJc w:val="left"/>
      <w:pPr>
        <w:ind w:left="4920" w:hanging="360"/>
      </w:pPr>
    </w:lvl>
    <w:lvl w:ilvl="4" w:tplc="04090019" w:tentative="1">
      <w:start w:val="1"/>
      <w:numFmt w:val="lowerLetter"/>
      <w:lvlText w:val="%5."/>
      <w:lvlJc w:val="left"/>
      <w:pPr>
        <w:ind w:left="5640" w:hanging="360"/>
      </w:pPr>
    </w:lvl>
    <w:lvl w:ilvl="5" w:tplc="0409001B" w:tentative="1">
      <w:start w:val="1"/>
      <w:numFmt w:val="lowerRoman"/>
      <w:lvlText w:val="%6."/>
      <w:lvlJc w:val="right"/>
      <w:pPr>
        <w:ind w:left="6360" w:hanging="180"/>
      </w:pPr>
    </w:lvl>
    <w:lvl w:ilvl="6" w:tplc="0409000F" w:tentative="1">
      <w:start w:val="1"/>
      <w:numFmt w:val="decimal"/>
      <w:lvlText w:val="%7."/>
      <w:lvlJc w:val="left"/>
      <w:pPr>
        <w:ind w:left="7080" w:hanging="360"/>
      </w:pPr>
    </w:lvl>
    <w:lvl w:ilvl="7" w:tplc="04090019" w:tentative="1">
      <w:start w:val="1"/>
      <w:numFmt w:val="lowerLetter"/>
      <w:lvlText w:val="%8."/>
      <w:lvlJc w:val="left"/>
      <w:pPr>
        <w:ind w:left="7800" w:hanging="360"/>
      </w:pPr>
    </w:lvl>
    <w:lvl w:ilvl="8" w:tplc="0409001B" w:tentative="1">
      <w:start w:val="1"/>
      <w:numFmt w:val="lowerRoman"/>
      <w:lvlText w:val="%9."/>
      <w:lvlJc w:val="right"/>
      <w:pPr>
        <w:ind w:left="8520" w:hanging="180"/>
      </w:pPr>
    </w:lvl>
  </w:abstractNum>
  <w:abstractNum w:abstractNumId="15">
    <w:nsid w:val="6B712F73"/>
    <w:multiLevelType w:val="hybridMultilevel"/>
    <w:tmpl w:val="337A2C64"/>
    <w:lvl w:ilvl="0" w:tplc="4D648D5E">
      <w:start w:val="1"/>
      <w:numFmt w:val="bullet"/>
      <w:lvlText w:val=""/>
      <w:lvlJc w:val="left"/>
      <w:pPr>
        <w:ind w:left="360" w:hanging="360"/>
      </w:pPr>
      <w:rPr>
        <w:rFonts w:ascii="Wingdings" w:hAnsi="Wingdings" w:hint="default"/>
        <w:sz w:val="16"/>
      </w:rPr>
    </w:lvl>
    <w:lvl w:ilvl="1" w:tplc="D50CB908">
      <w:numFmt w:val="decimal"/>
      <w:lvlText w:val=""/>
      <w:lvlJc w:val="left"/>
    </w:lvl>
    <w:lvl w:ilvl="2" w:tplc="E0E09368">
      <w:numFmt w:val="decimal"/>
      <w:lvlText w:val=""/>
      <w:lvlJc w:val="left"/>
    </w:lvl>
    <w:lvl w:ilvl="3" w:tplc="640EDD36">
      <w:numFmt w:val="decimal"/>
      <w:lvlText w:val=""/>
      <w:lvlJc w:val="left"/>
    </w:lvl>
    <w:lvl w:ilvl="4" w:tplc="DB38AE22">
      <w:numFmt w:val="decimal"/>
      <w:lvlText w:val=""/>
      <w:lvlJc w:val="left"/>
    </w:lvl>
    <w:lvl w:ilvl="5" w:tplc="C5C22D2A">
      <w:numFmt w:val="decimal"/>
      <w:lvlText w:val=""/>
      <w:lvlJc w:val="left"/>
    </w:lvl>
    <w:lvl w:ilvl="6" w:tplc="1E74CD6A">
      <w:numFmt w:val="decimal"/>
      <w:lvlText w:val=""/>
      <w:lvlJc w:val="left"/>
    </w:lvl>
    <w:lvl w:ilvl="7" w:tplc="09069FCC">
      <w:numFmt w:val="decimal"/>
      <w:lvlText w:val=""/>
      <w:lvlJc w:val="left"/>
    </w:lvl>
    <w:lvl w:ilvl="8" w:tplc="0758069E">
      <w:numFmt w:val="decimal"/>
      <w:lvlText w:val=""/>
      <w:lvlJc w:val="left"/>
    </w:lvl>
  </w:abstractNum>
  <w:abstractNum w:abstractNumId="16">
    <w:nsid w:val="792C62F2"/>
    <w:multiLevelType w:val="hybridMultilevel"/>
    <w:tmpl w:val="C330BD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15"/>
    <w:lvlOverride w:ilvl="0">
      <w:startOverride w:val="1"/>
    </w:lvlOverride>
  </w:num>
  <w:num w:numId="5">
    <w:abstractNumId w:val="15"/>
    <w:lvlOverride w:ilvl="0">
      <w:startOverride w:val="1"/>
    </w:lvlOverride>
  </w:num>
  <w:num w:numId="6">
    <w:abstractNumId w:val="15"/>
    <w:lvlOverride w:ilvl="0">
      <w:startOverride w:val="1"/>
    </w:lvlOverride>
  </w:num>
  <w:num w:numId="7">
    <w:abstractNumId w:val="4"/>
  </w:num>
  <w:num w:numId="8">
    <w:abstractNumId w:val="10"/>
  </w:num>
  <w:num w:numId="9">
    <w:abstractNumId w:val="16"/>
  </w:num>
  <w:num w:numId="10">
    <w:abstractNumId w:val="5"/>
  </w:num>
  <w:num w:numId="11">
    <w:abstractNumId w:val="3"/>
  </w:num>
  <w:num w:numId="12">
    <w:abstractNumId w:val="6"/>
  </w:num>
  <w:num w:numId="13">
    <w:abstractNumId w:val="14"/>
  </w:num>
  <w:num w:numId="14">
    <w:abstractNumId w:val="11"/>
  </w:num>
  <w:num w:numId="15">
    <w:abstractNumId w:val="9"/>
  </w:num>
  <w:num w:numId="16">
    <w:abstractNumId w:val="12"/>
  </w:num>
  <w:num w:numId="17">
    <w:abstractNumId w:val="1"/>
  </w:num>
  <w:num w:numId="18">
    <w:abstractNumId w:val="7"/>
  </w:num>
  <w:num w:numId="19">
    <w:abstractNumId w:val="8"/>
  </w:num>
  <w:num w:numId="20">
    <w:abstractNumId w:val="13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hideSpellingErrors/>
  <w:hideGrammaticalErrors/>
  <w:attachedTemplate r:id="rId1"/>
  <w:defaultTabStop w:val="720"/>
  <w:drawingGridHorizontalSpacing w:val="100"/>
  <w:displayHorizontalDrawingGridEvery w:val="2"/>
  <w:characterSpacingControl w:val="doNotCompress"/>
  <w:savePreviewPicture/>
  <w:hdrShapeDefaults>
    <o:shapedefaults v:ext="edit" spidmax="41986" style="mso-height-percent:900" fillcolor="white">
      <v:fill color="white"/>
      <o:colormru v:ext="edit" colors="#40a6be,#b4dce6,#98cfdc,#ff7d26,#ff9d5b"/>
      <o:colormenu v:ext="edit" fillcolor="#002060" strokecolor="none [660]"/>
    </o:shapedefaults>
    <o:shapelayout v:ext="edit">
      <o:idmap v:ext="edit" data="35"/>
      <o:rules v:ext="edit">
        <o:r id="V:Rule2" type="connector" idref="#_x0000_s35845"/>
      </o:rules>
    </o:shapelayout>
  </w:hdrShapeDefaults>
  <w:footnotePr>
    <w:footnote w:id="0"/>
    <w:footnote w:id="1"/>
  </w:footnotePr>
  <w:endnotePr>
    <w:endnote w:id="0"/>
    <w:endnote w:id="1"/>
  </w:endnotePr>
  <w:compat>
    <w:doNotSnapToGridInCell/>
    <w:doNotWrapTextWithPunct/>
    <w:doNotUseEastAsianBreakRules/>
    <w:growAutofit/>
  </w:compat>
  <w:rsids>
    <w:rsidRoot w:val="008901B4"/>
    <w:rsid w:val="00076828"/>
    <w:rsid w:val="000A4DD2"/>
    <w:rsid w:val="000B5FF5"/>
    <w:rsid w:val="000C1FB2"/>
    <w:rsid w:val="000F122F"/>
    <w:rsid w:val="000F1EEF"/>
    <w:rsid w:val="001C4082"/>
    <w:rsid w:val="002566CA"/>
    <w:rsid w:val="0026759D"/>
    <w:rsid w:val="0027280C"/>
    <w:rsid w:val="002765DA"/>
    <w:rsid w:val="00297F07"/>
    <w:rsid w:val="002F2830"/>
    <w:rsid w:val="00305577"/>
    <w:rsid w:val="00332FAA"/>
    <w:rsid w:val="0034352D"/>
    <w:rsid w:val="0037182E"/>
    <w:rsid w:val="0038701C"/>
    <w:rsid w:val="00387392"/>
    <w:rsid w:val="00397FB4"/>
    <w:rsid w:val="00433593"/>
    <w:rsid w:val="00444910"/>
    <w:rsid w:val="004C126C"/>
    <w:rsid w:val="00584804"/>
    <w:rsid w:val="005C651B"/>
    <w:rsid w:val="00613857"/>
    <w:rsid w:val="006331E6"/>
    <w:rsid w:val="0074642B"/>
    <w:rsid w:val="00752C5E"/>
    <w:rsid w:val="00780EF4"/>
    <w:rsid w:val="007A7EB2"/>
    <w:rsid w:val="00870411"/>
    <w:rsid w:val="008901B4"/>
    <w:rsid w:val="00911D6D"/>
    <w:rsid w:val="00925F9F"/>
    <w:rsid w:val="0098019F"/>
    <w:rsid w:val="009C19A6"/>
    <w:rsid w:val="00A12A66"/>
    <w:rsid w:val="00A1632D"/>
    <w:rsid w:val="00A7729C"/>
    <w:rsid w:val="00AD1C02"/>
    <w:rsid w:val="00AF427E"/>
    <w:rsid w:val="00B77804"/>
    <w:rsid w:val="00BA2421"/>
    <w:rsid w:val="00BC200D"/>
    <w:rsid w:val="00BC23B8"/>
    <w:rsid w:val="00C95DA7"/>
    <w:rsid w:val="00CA3712"/>
    <w:rsid w:val="00CB58E9"/>
    <w:rsid w:val="00D722B2"/>
    <w:rsid w:val="00D804E3"/>
    <w:rsid w:val="00E70E50"/>
    <w:rsid w:val="00E969A2"/>
    <w:rsid w:val="00E976CB"/>
    <w:rsid w:val="00ED459A"/>
    <w:rsid w:val="00F01F1E"/>
    <w:rsid w:val="00F47F3B"/>
    <w:rsid w:val="00F56372"/>
    <w:rsid w:val="00F648F1"/>
    <w:rsid w:val="00F66851"/>
    <w:rsid w:val="00F77426"/>
  </w:rsids>
  <m:mathPr>
    <m:mathFont m:val="Cambria Math"/>
    <m:brkBin m:val="before"/>
    <m:brkBinSub m:val="--"/>
    <m:smallFrac m:val="off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 style="mso-height-percent:900" fillcolor="white">
      <v:fill color="white"/>
      <o:colormru v:ext="edit" colors="#40a6be,#b4dce6,#98cfdc,#ff7d26,#ff9d5b"/>
      <o:colormenu v:ext="edit" fillcolor="#002060" strokecolor="none [660]"/>
    </o:shapedefaults>
    <o:shapelayout v:ext="edit">
      <o:idmap v:ext="edit" data="1"/>
      <o:rules v:ext="edit">
        <o:r id="V:Rule4" type="connector" idref="#_x0000_s1174"/>
        <o:r id="V:Rule5" type="connector" idref="#_x0000_s1173"/>
        <o:r id="V:Rule6" type="connector" idref="#_x0000_s1172"/>
      </o:rules>
      <o:regrouptable v:ext="edit">
        <o:entry new="1" old="0"/>
        <o:entry new="2" old="0"/>
        <o:entry new="3" old="2"/>
        <o:entry new="4" old="0"/>
        <o:entry new="5" old="4"/>
        <o:entry new="6" old="0"/>
      </o:regrouptable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semiHidden="0" w:uiPriority="9" w:unhideWhenUsed="0"/>
    <w:lsdException w:name="heading 3" w:semiHidden="0" w:uiPriority="9" w:unhideWhenUsed="0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nhideWhenUsed="0"/>
    <w:lsdException w:name="toc 2" w:unhideWhenUsed="0"/>
    <w:lsdException w:name="toc 3" w:unhideWhenUsed="0"/>
    <w:lsdException w:name="toc 4" w:unhideWhenUsed="0"/>
    <w:lsdException w:name="toc 5" w:unhideWhenUsed="0"/>
    <w:lsdException w:name="toc 6" w:unhideWhenUsed="0"/>
    <w:lsdException w:name="toc 7" w:unhideWhenUsed="0"/>
    <w:lsdException w:name="toc 8" w:unhideWhenUsed="0"/>
    <w:lsdException w:name="toc 9" w:unhideWhenUsed="0"/>
    <w:lsdException w:name="Title" w:semiHidden="0" w:uiPriority="10" w:unhideWhenUsed="0"/>
    <w:lsdException w:name="Closing" w:uiPriority="5" w:qFormat="1"/>
    <w:lsdException w:name="Default Paragraph Font" w:uiPriority="1"/>
    <w:lsdException w:name="Subtitle" w:semiHidden="0" w:uiPriority="11" w:unhideWhenUsed="0"/>
    <w:lsdException w:name="Salutation" w:uiPriority="4" w:qFormat="1"/>
    <w:lsdException w:name="Block Text" w:uiPriority="3" w:unhideWhenUsed="0" w:qFormat="1"/>
    <w:lsdException w:name="Strong" w:semiHidden="0" w:uiPriority="8" w:unhideWhenUsed="0" w:qFormat="1"/>
    <w:lsdException w:name="Emphasis" w:semiHidden="0" w:uiPriority="20" w:unhideWhenUsed="0" w:qFormat="1"/>
    <w:lsdException w:name="Table Grid" w:semiHidden="0" w:uiPriority="1" w:unhideWhenUsed="0"/>
    <w:lsdException w:name="No Spacing" w:uiPriority="1" w:qFormat="1"/>
    <w:lsdException w:name="Revision" w:uiPriority="0" w:unhideWhenUsed="0"/>
    <w:lsdException w:name="List Paragraph" w:uiPriority="34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411"/>
    <w:rPr>
      <w:color w:val="3A4452" w:themeColor="text2" w:themeShade="BF"/>
      <w:sz w:val="20"/>
      <w:szCs w:val="20"/>
      <w:lang w:eastAsia="ja-JP" w:bidi="he-IL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rsid w:val="00870411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870411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870411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870411"/>
    <w:pPr>
      <w:spacing w:after="0"/>
      <w:outlineLvl w:val="3"/>
    </w:pPr>
    <w:rPr>
      <w:rFonts w:asciiTheme="majorHAnsi" w:hAnsiTheme="majorHAnsi"/>
      <w:color w:val="5EA22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870411"/>
    <w:pPr>
      <w:spacing w:after="0"/>
      <w:outlineLvl w:val="4"/>
    </w:pPr>
    <w:rPr>
      <w:i/>
      <w:color w:val="5EA22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870411"/>
    <w:pPr>
      <w:spacing w:after="0"/>
      <w:outlineLvl w:val="5"/>
    </w:pPr>
    <w:rPr>
      <w:b/>
      <w:color w:val="5EA22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870411"/>
    <w:pPr>
      <w:spacing w:after="0"/>
      <w:outlineLvl w:val="6"/>
    </w:pPr>
    <w:rPr>
      <w:b/>
      <w:i/>
      <w:color w:val="5EA226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870411"/>
    <w:pPr>
      <w:spacing w:after="0"/>
      <w:outlineLvl w:val="7"/>
    </w:pPr>
    <w:rPr>
      <w:b/>
      <w:color w:val="AF0F5A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870411"/>
    <w:pPr>
      <w:spacing w:after="0"/>
      <w:outlineLvl w:val="8"/>
    </w:pPr>
    <w:rPr>
      <w:b/>
      <w:i/>
      <w:color w:val="AF0F5A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rsid w:val="008704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Indent">
    <w:name w:val="Normal Indent"/>
    <w:basedOn w:val="Normal"/>
    <w:uiPriority w:val="99"/>
    <w:unhideWhenUsed/>
    <w:rsid w:val="00870411"/>
    <w:pPr>
      <w:ind w:left="720"/>
    </w:pPr>
  </w:style>
  <w:style w:type="character" w:styleId="BookTitle">
    <w:name w:val="Book Title"/>
    <w:basedOn w:val="DefaultParagraphFont"/>
    <w:uiPriority w:val="33"/>
    <w:qFormat/>
    <w:rsid w:val="00870411"/>
    <w:rPr>
      <w:rFonts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rsid w:val="00870411"/>
    <w:pPr>
      <w:numPr>
        <w:numId w:val="1"/>
      </w:numPr>
    </w:pPr>
  </w:style>
  <w:style w:type="paragraph" w:customStyle="1" w:styleId="SenderAddress">
    <w:name w:val="Sender Address"/>
    <w:basedOn w:val="Normal"/>
    <w:uiPriority w:val="2"/>
    <w:qFormat/>
    <w:rsid w:val="00870411"/>
    <w:rPr>
      <w:color w:val="FFFFFF" w:themeColor="background1"/>
      <w:spacing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87041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0411"/>
    <w:rPr>
      <w:color w:val="3A4452" w:themeColor="text2" w:themeShade="BF"/>
      <w:sz w:val="2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rsid w:val="0087041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411"/>
    <w:rPr>
      <w:color w:val="3A4452" w:themeColor="text2" w:themeShade="BF"/>
      <w:sz w:val="20"/>
      <w:szCs w:val="20"/>
      <w:lang w:eastAsia="ja-JP" w:bidi="he-IL"/>
    </w:rPr>
  </w:style>
  <w:style w:type="paragraph" w:styleId="Salutation">
    <w:name w:val="Salutation"/>
    <w:basedOn w:val="NormalIndent"/>
    <w:next w:val="Normal"/>
    <w:link w:val="SalutationChar"/>
    <w:uiPriority w:val="4"/>
    <w:unhideWhenUsed/>
    <w:qFormat/>
    <w:rsid w:val="00870411"/>
    <w:pPr>
      <w:ind w:left="0"/>
    </w:pPr>
    <w:rPr>
      <w:b/>
    </w:rPr>
  </w:style>
  <w:style w:type="character" w:customStyle="1" w:styleId="SalutationChar">
    <w:name w:val="Salutation Char"/>
    <w:basedOn w:val="DefaultParagraphFont"/>
    <w:link w:val="Salutation"/>
    <w:uiPriority w:val="4"/>
    <w:rsid w:val="00870411"/>
    <w:rPr>
      <w:b/>
      <w:color w:val="3A4452" w:themeColor="text2" w:themeShade="BF"/>
      <w:sz w:val="20"/>
      <w:szCs w:val="20"/>
      <w:lang w:eastAsia="ja-JP" w:bidi="he-IL"/>
    </w:rPr>
  </w:style>
  <w:style w:type="paragraph" w:customStyle="1" w:styleId="Subject">
    <w:name w:val="Subject"/>
    <w:basedOn w:val="NormalIndent"/>
    <w:uiPriority w:val="7"/>
    <w:qFormat/>
    <w:rsid w:val="00870411"/>
    <w:pPr>
      <w:ind w:left="0"/>
    </w:pPr>
    <w:rPr>
      <w:b/>
      <w:color w:val="7FD13B" w:themeColor="accent1"/>
    </w:rPr>
  </w:style>
  <w:style w:type="paragraph" w:customStyle="1" w:styleId="RecipientAddress">
    <w:name w:val="Recipient Address"/>
    <w:basedOn w:val="NoSpacing"/>
    <w:uiPriority w:val="3"/>
    <w:qFormat/>
    <w:rsid w:val="00870411"/>
    <w:pPr>
      <w:spacing w:after="480"/>
      <w:contextualSpacing/>
    </w:pPr>
    <w:rPr>
      <w:rFonts w:asciiTheme="majorHAnsi" w:hAnsiTheme="majorHAnsi"/>
    </w:rPr>
  </w:style>
  <w:style w:type="paragraph" w:styleId="Closing">
    <w:name w:val="Closing"/>
    <w:basedOn w:val="NoSpacing"/>
    <w:link w:val="ClosingChar"/>
    <w:uiPriority w:val="5"/>
    <w:unhideWhenUsed/>
    <w:qFormat/>
    <w:rsid w:val="00870411"/>
    <w:pPr>
      <w:spacing w:before="960" w:after="960"/>
      <w:ind w:right="2520"/>
    </w:pPr>
  </w:style>
  <w:style w:type="character" w:customStyle="1" w:styleId="ClosingChar">
    <w:name w:val="Closing Char"/>
    <w:basedOn w:val="DefaultParagraphFont"/>
    <w:link w:val="Closing"/>
    <w:uiPriority w:val="5"/>
    <w:rsid w:val="00870411"/>
    <w:rPr>
      <w:color w:val="3A4452" w:themeColor="text2" w:themeShade="BF"/>
      <w:sz w:val="20"/>
      <w:szCs w:val="20"/>
      <w:lang w:eastAsia="ja-JP" w:bidi="he-IL"/>
    </w:rPr>
  </w:style>
  <w:style w:type="character" w:styleId="Strong">
    <w:name w:val="Strong"/>
    <w:basedOn w:val="DefaultParagraphFont"/>
    <w:uiPriority w:val="8"/>
    <w:qFormat/>
    <w:rsid w:val="00870411"/>
    <w:rPr>
      <w:b/>
      <w:bCs/>
    </w:rPr>
  </w:style>
  <w:style w:type="paragraph" w:styleId="Caption">
    <w:name w:val="caption"/>
    <w:basedOn w:val="Normal"/>
    <w:next w:val="Normal"/>
    <w:uiPriority w:val="99"/>
    <w:semiHidden/>
    <w:rsid w:val="00870411"/>
    <w:pPr>
      <w:spacing w:line="240" w:lineRule="auto"/>
      <w:jc w:val="right"/>
    </w:pPr>
    <w:rPr>
      <w:b/>
      <w:bCs/>
      <w:color w:val="5EA226" w:themeColor="accent1" w:themeShade="BF"/>
      <w:sz w:val="16"/>
      <w:szCs w:val="16"/>
    </w:rPr>
  </w:style>
  <w:style w:type="character" w:styleId="Emphasis">
    <w:name w:val="Emphasis"/>
    <w:uiPriority w:val="20"/>
    <w:qFormat/>
    <w:rsid w:val="00870411"/>
    <w:rPr>
      <w:b/>
      <w:i/>
      <w:color w:val="272D37" w:themeColor="text2" w:themeShade="80"/>
      <w:spacing w:val="1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870411"/>
    <w:rPr>
      <w:rFonts w:asciiTheme="majorHAnsi" w:hAnsiTheme="majorHAnsi"/>
      <w:smallCaps/>
      <w:color w:val="3A4452" w:themeColor="text2" w:themeShade="BF"/>
      <w:spacing w:val="5"/>
      <w:sz w:val="32"/>
      <w:szCs w:val="32"/>
      <w:lang w:eastAsia="ja-JP" w:bidi="he-I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411"/>
    <w:rPr>
      <w:rFonts w:asciiTheme="majorHAnsi" w:hAnsiTheme="majorHAnsi"/>
      <w:color w:val="3A4452" w:themeColor="text2" w:themeShade="BF"/>
      <w:sz w:val="28"/>
      <w:szCs w:val="28"/>
      <w:lang w:eastAsia="ja-JP" w:bidi="he-I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411"/>
    <w:rPr>
      <w:rFonts w:asciiTheme="majorHAnsi" w:hAnsiTheme="majorHAnsi"/>
      <w:color w:val="3A4452" w:themeColor="text2" w:themeShade="BF"/>
      <w:spacing w:val="5"/>
      <w:sz w:val="24"/>
      <w:szCs w:val="24"/>
      <w:lang w:eastAsia="ja-JP" w:bidi="he-I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411"/>
    <w:rPr>
      <w:rFonts w:asciiTheme="majorHAnsi" w:hAnsiTheme="majorHAnsi"/>
      <w:color w:val="5EA226" w:themeColor="accent1" w:themeShade="BF"/>
      <w:lang w:eastAsia="ja-JP" w:bidi="he-I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411"/>
    <w:rPr>
      <w:i/>
      <w:color w:val="5EA226" w:themeColor="accent1" w:themeShade="BF"/>
      <w:lang w:eastAsia="ja-JP" w:bidi="he-I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411"/>
    <w:rPr>
      <w:b/>
      <w:color w:val="5EA226" w:themeColor="accent1" w:themeShade="BF"/>
      <w:sz w:val="20"/>
      <w:szCs w:val="20"/>
      <w:lang w:eastAsia="ja-JP" w:bidi="he-I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411"/>
    <w:rPr>
      <w:b/>
      <w:i/>
      <w:color w:val="5EA226" w:themeColor="accent1" w:themeShade="BF"/>
      <w:sz w:val="20"/>
      <w:szCs w:val="20"/>
      <w:lang w:eastAsia="ja-JP" w:bidi="he-I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411"/>
    <w:rPr>
      <w:b/>
      <w:color w:val="AF0F5A" w:themeColor="accent2" w:themeShade="BF"/>
      <w:sz w:val="20"/>
      <w:szCs w:val="20"/>
      <w:lang w:eastAsia="ja-JP" w:bidi="he-I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411"/>
    <w:rPr>
      <w:b/>
      <w:i/>
      <w:color w:val="AF0F5A" w:themeColor="accent2" w:themeShade="BF"/>
      <w:sz w:val="18"/>
      <w:szCs w:val="18"/>
      <w:lang w:eastAsia="ja-JP" w:bidi="he-IL"/>
    </w:rPr>
  </w:style>
  <w:style w:type="character" w:styleId="IntenseEmphasis">
    <w:name w:val="Intense Emphasis"/>
    <w:basedOn w:val="DefaultParagraphFont"/>
    <w:uiPriority w:val="21"/>
    <w:qFormat/>
    <w:rsid w:val="00870411"/>
    <w:rPr>
      <w:i/>
      <w:caps/>
      <w:color w:val="5EA226" w:themeColor="accent1" w:themeShade="BF"/>
      <w:spacing w:val="10"/>
      <w:sz w:val="18"/>
      <w:szCs w:val="18"/>
    </w:rPr>
  </w:style>
  <w:style w:type="paragraph" w:styleId="Quote">
    <w:name w:val="Quote"/>
    <w:basedOn w:val="Normal"/>
    <w:link w:val="QuoteChar"/>
    <w:uiPriority w:val="29"/>
    <w:qFormat/>
    <w:rsid w:val="00870411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870411"/>
    <w:rPr>
      <w:i/>
      <w:color w:val="3A4452" w:themeColor="text2" w:themeShade="BF"/>
      <w:sz w:val="20"/>
      <w:szCs w:val="20"/>
      <w:lang w:eastAsia="ja-JP" w:bidi="he-IL"/>
    </w:rPr>
  </w:style>
  <w:style w:type="paragraph" w:styleId="IntenseQuote">
    <w:name w:val="Intense Quote"/>
    <w:basedOn w:val="Quote"/>
    <w:link w:val="IntenseQuoteChar"/>
    <w:uiPriority w:val="30"/>
    <w:qFormat/>
    <w:rsid w:val="00870411"/>
    <w:pPr>
      <w:pBdr>
        <w:bottom w:val="double" w:sz="4" w:space="4" w:color="7FD13B" w:themeColor="accent1"/>
      </w:pBdr>
      <w:spacing w:line="300" w:lineRule="auto"/>
      <w:ind w:left="936" w:right="936"/>
    </w:pPr>
    <w:rPr>
      <w:i w:val="0"/>
      <w:color w:val="5EA22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411"/>
    <w:rPr>
      <w:color w:val="5EA226" w:themeColor="accent1" w:themeShade="BF"/>
      <w:sz w:val="20"/>
      <w:szCs w:val="20"/>
      <w:lang w:eastAsia="ja-JP" w:bidi="he-IL"/>
    </w:rPr>
  </w:style>
  <w:style w:type="character" w:styleId="IntenseReference">
    <w:name w:val="Intense Reference"/>
    <w:basedOn w:val="DefaultParagraphFont"/>
    <w:uiPriority w:val="32"/>
    <w:qFormat/>
    <w:rsid w:val="00870411"/>
    <w:rPr>
      <w:rFonts w:cs="Times New Roman"/>
      <w:b/>
      <w:caps/>
      <w:color w:val="AF0F5A" w:themeColor="accent2" w:themeShade="BF"/>
      <w:spacing w:val="5"/>
      <w:sz w:val="18"/>
      <w:szCs w:val="18"/>
    </w:rPr>
  </w:style>
  <w:style w:type="numbering" w:customStyle="1" w:styleId="NumberedList">
    <w:name w:val="Numbered List"/>
    <w:uiPriority w:val="99"/>
    <w:rsid w:val="00870411"/>
    <w:pPr>
      <w:numPr>
        <w:numId w:val="2"/>
      </w:numPr>
    </w:pPr>
  </w:style>
  <w:style w:type="paragraph" w:styleId="Subtitle">
    <w:name w:val="Subtitle"/>
    <w:basedOn w:val="Normal"/>
    <w:link w:val="SubtitleChar"/>
    <w:uiPriority w:val="11"/>
    <w:rsid w:val="00870411"/>
    <w:rPr>
      <w:i/>
      <w:color w:val="4E5B6F" w:themeColor="text2"/>
      <w:spacing w:val="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70411"/>
    <w:rPr>
      <w:i/>
      <w:color w:val="4E5B6F" w:themeColor="text2"/>
      <w:spacing w:val="5"/>
      <w:sz w:val="24"/>
      <w:szCs w:val="24"/>
      <w:lang w:eastAsia="ja-JP" w:bidi="he-IL"/>
    </w:rPr>
  </w:style>
  <w:style w:type="character" w:styleId="SubtleEmphasis">
    <w:name w:val="Subtle Emphasis"/>
    <w:basedOn w:val="DefaultParagraphFont"/>
    <w:uiPriority w:val="19"/>
    <w:qFormat/>
    <w:rsid w:val="00870411"/>
    <w:rPr>
      <w:i/>
      <w:color w:val="5EA226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870411"/>
    <w:rPr>
      <w:rFonts w:cs="Times New Roman"/>
      <w:b/>
      <w:i/>
      <w:color w:val="AF0F5A" w:themeColor="accent2" w:themeShade="BF"/>
    </w:rPr>
  </w:style>
  <w:style w:type="paragraph" w:styleId="Title">
    <w:name w:val="Title"/>
    <w:basedOn w:val="Normal"/>
    <w:link w:val="TitleChar"/>
    <w:uiPriority w:val="10"/>
    <w:rsid w:val="00870411"/>
    <w:rPr>
      <w:rFonts w:asciiTheme="majorHAnsi" w:hAnsiTheme="majorHAnsi"/>
      <w:smallCaps/>
      <w:color w:val="7FD13B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70411"/>
    <w:rPr>
      <w:rFonts w:asciiTheme="majorHAnsi" w:hAnsiTheme="majorHAnsi"/>
      <w:smallCaps/>
      <w:color w:val="7FD13B" w:themeColor="accent1"/>
      <w:spacing w:val="10"/>
      <w:sz w:val="48"/>
      <w:szCs w:val="48"/>
      <w:lang w:eastAsia="ja-JP" w:bidi="he-IL"/>
    </w:rPr>
  </w:style>
  <w:style w:type="paragraph" w:styleId="NoSpacing">
    <w:name w:val="No Spacing"/>
    <w:uiPriority w:val="1"/>
    <w:unhideWhenUsed/>
    <w:qFormat/>
    <w:rsid w:val="00870411"/>
    <w:pPr>
      <w:spacing w:after="0" w:line="240" w:lineRule="auto"/>
    </w:pPr>
    <w:rPr>
      <w:color w:val="3A4452" w:themeColor="text2" w:themeShade="BF"/>
      <w:sz w:val="20"/>
      <w:szCs w:val="20"/>
      <w:lang w:eastAsia="ja-JP" w:bidi="he-IL"/>
    </w:rPr>
  </w:style>
  <w:style w:type="paragraph" w:customStyle="1" w:styleId="Sidebar">
    <w:name w:val="Sidebar"/>
    <w:basedOn w:val="Normal"/>
    <w:uiPriority w:val="2"/>
    <w:semiHidden/>
    <w:unhideWhenUsed/>
    <w:rsid w:val="00870411"/>
    <w:pPr>
      <w:spacing w:line="300" w:lineRule="auto"/>
    </w:pPr>
    <w:rPr>
      <w:b/>
      <w:color w:val="5EA226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0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411"/>
    <w:rPr>
      <w:rFonts w:ascii="Tahoma" w:hAnsi="Tahoma" w:cs="Tahoma"/>
      <w:color w:val="3A4452" w:themeColor="text2" w:themeShade="BF"/>
      <w:sz w:val="16"/>
      <w:szCs w:val="16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sid w:val="00870411"/>
    <w:rPr>
      <w:color w:val="808080"/>
    </w:rPr>
  </w:style>
  <w:style w:type="paragraph" w:customStyle="1" w:styleId="SendersAddress">
    <w:name w:val="Sender's Address"/>
    <w:basedOn w:val="Normal"/>
    <w:uiPriority w:val="2"/>
    <w:qFormat/>
    <w:rsid w:val="00870411"/>
    <w:rPr>
      <w:color w:val="FFFFFF" w:themeColor="background1"/>
      <w:spacing w:val="20"/>
    </w:rPr>
  </w:style>
  <w:style w:type="paragraph" w:styleId="Date">
    <w:name w:val="Date"/>
    <w:basedOn w:val="Normal"/>
    <w:next w:val="Normal"/>
    <w:link w:val="DateChar"/>
    <w:uiPriority w:val="99"/>
    <w:unhideWhenUsed/>
    <w:rsid w:val="00870411"/>
    <w:rPr>
      <w:b/>
      <w:color w:val="7FD13B" w:themeColor="accent1"/>
    </w:rPr>
  </w:style>
  <w:style w:type="character" w:customStyle="1" w:styleId="DateChar">
    <w:name w:val="Date Char"/>
    <w:basedOn w:val="DefaultParagraphFont"/>
    <w:link w:val="Date"/>
    <w:uiPriority w:val="99"/>
    <w:rsid w:val="00870411"/>
    <w:rPr>
      <w:b/>
      <w:color w:val="7FD13B" w:themeColor="accent1"/>
      <w:sz w:val="20"/>
      <w:szCs w:val="20"/>
      <w:lang w:eastAsia="ja-JP" w:bidi="he-IL"/>
    </w:rPr>
  </w:style>
  <w:style w:type="paragraph" w:styleId="Signature">
    <w:name w:val="Signature"/>
    <w:basedOn w:val="Closing"/>
    <w:link w:val="SignatureChar"/>
    <w:uiPriority w:val="99"/>
    <w:unhideWhenUsed/>
    <w:rsid w:val="00870411"/>
    <w:pPr>
      <w:spacing w:before="0" w:after="0"/>
      <w:contextualSpacing/>
    </w:pPr>
  </w:style>
  <w:style w:type="character" w:customStyle="1" w:styleId="SignatureChar">
    <w:name w:val="Signature Char"/>
    <w:basedOn w:val="DefaultParagraphFont"/>
    <w:link w:val="Signature"/>
    <w:uiPriority w:val="99"/>
    <w:rsid w:val="00870411"/>
    <w:rPr>
      <w:color w:val="3A4452" w:themeColor="text2" w:themeShade="BF"/>
      <w:sz w:val="20"/>
      <w:szCs w:val="20"/>
      <w:lang w:eastAsia="ja-JP" w:bidi="he-IL"/>
    </w:rPr>
  </w:style>
  <w:style w:type="paragraph" w:customStyle="1" w:styleId="RecipientName">
    <w:name w:val="Recipient Name"/>
    <w:basedOn w:val="Normal"/>
    <w:uiPriority w:val="3"/>
    <w:qFormat/>
    <w:rsid w:val="00870411"/>
    <w:pPr>
      <w:spacing w:before="480" w:after="0" w:line="240" w:lineRule="auto"/>
      <w:contextualSpacing/>
    </w:pPr>
    <w:rPr>
      <w:b/>
    </w:rPr>
  </w:style>
  <w:style w:type="paragraph" w:styleId="ListParagraph">
    <w:name w:val="List Paragraph"/>
    <w:basedOn w:val="Normal"/>
    <w:uiPriority w:val="34"/>
    <w:unhideWhenUsed/>
    <w:qFormat/>
    <w:rsid w:val="00870411"/>
    <w:pPr>
      <w:ind w:left="720"/>
    </w:pPr>
  </w:style>
  <w:style w:type="paragraph" w:customStyle="1" w:styleId="Bullet1">
    <w:name w:val="Bullet 1"/>
    <w:basedOn w:val="ListParagraph"/>
    <w:uiPriority w:val="37"/>
    <w:qFormat/>
    <w:rsid w:val="00870411"/>
    <w:pPr>
      <w:numPr>
        <w:numId w:val="3"/>
      </w:numPr>
      <w:spacing w:after="0"/>
      <w:contextualSpacing/>
    </w:pPr>
    <w:rPr>
      <w:color w:val="auto"/>
      <w:lang w:bidi="ar-SA"/>
    </w:rPr>
  </w:style>
  <w:style w:type="paragraph" w:customStyle="1" w:styleId="Bullet2">
    <w:name w:val="Bullet 2"/>
    <w:basedOn w:val="ListParagraph"/>
    <w:uiPriority w:val="37"/>
    <w:qFormat/>
    <w:rsid w:val="00870411"/>
    <w:pPr>
      <w:numPr>
        <w:ilvl w:val="1"/>
        <w:numId w:val="3"/>
      </w:numPr>
      <w:contextualSpacing/>
    </w:pPr>
    <w:rPr>
      <w:color w:val="auto"/>
      <w:lang w:bidi="ar-SA"/>
    </w:rPr>
  </w:style>
  <w:style w:type="paragraph" w:customStyle="1" w:styleId="CompanyName">
    <w:name w:val="Company Name"/>
    <w:basedOn w:val="Normal"/>
    <w:uiPriority w:val="4"/>
    <w:qFormat/>
    <w:rsid w:val="00870411"/>
    <w:rPr>
      <w:color w:val="FFFFFF" w:themeColor="background1"/>
      <w:spacing w:val="20"/>
    </w:rPr>
  </w:style>
  <w:style w:type="character" w:styleId="Hyperlink">
    <w:name w:val="Hyperlink"/>
    <w:basedOn w:val="DefaultParagraphFont"/>
    <w:uiPriority w:val="99"/>
    <w:unhideWhenUsed/>
    <w:rsid w:val="00AF427E"/>
    <w:rPr>
      <w:color w:val="EB8803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s://directorsblog.nih.gov/2020/03/26/genomic-research-points-to-natural-origin-of-covid-19/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://pdb101.rcsb.org/motm/242" TargetMode="External"/><Relationship Id="rId47" Type="http://schemas.openxmlformats.org/officeDocument/2006/relationships/hyperlink" Target="https://www.groferrs.com" TargetMode="External"/><Relationship Id="rId50" Type="http://schemas.openxmlformats.org/officeDocument/2006/relationships/image" Target="media/image28.png"/><Relationship Id="rId55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hyperlink" Target="https://www.youtube.com/watch?v=s2EVlqql_f8&amp;feature=youtu.be" TargetMode="External"/><Relationship Id="rId54" Type="http://schemas.openxmlformats.org/officeDocument/2006/relationships/header" Target="header1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s://lottiefiles.com/coronavirus-animations?page=1" TargetMode="External"/><Relationship Id="rId40" Type="http://schemas.openxmlformats.org/officeDocument/2006/relationships/hyperlink" Target="https://www.ncbi.nlm.nih.gov/" TargetMode="External"/><Relationship Id="rId45" Type="http://schemas.openxmlformats.org/officeDocument/2006/relationships/hyperlink" Target="https://www.rcsb.org" TargetMode="External"/><Relationship Id="rId53" Type="http://schemas.openxmlformats.org/officeDocument/2006/relationships/hyperlink" Target="https://drive.google.com/file/d/1-9cFzkCfGGJr3fPNsyxpUv_9OI3oK8EB/view?usp=drivesdk" TargetMode="External"/><Relationship Id="rId58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s://www.BHIUPI.com" TargetMode="External"/><Relationship Id="rId57" Type="http://schemas.openxmlformats.org/officeDocument/2006/relationships/footer" Target="footer2.xml"/><Relationship Id="rId61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hyperlink" Target="https://www.worldometers.info/coronavirus/?utm_campaign=homeAdvegas1?%22%20%5Cl%20%22countries" TargetMode="External"/><Relationship Id="rId52" Type="http://schemas.openxmlformats.org/officeDocument/2006/relationships/hyperlink" Target="https://e2zgvxtogrr6cnmpqfzorw-on.drv.tw/covid/" TargetMode="External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yperlink" Target="https://www.covid19india.org/" TargetMode="External"/><Relationship Id="rId48" Type="http://schemas.openxmlformats.org/officeDocument/2006/relationships/hyperlink" Target="https://www.pharmeasy.com" TargetMode="External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s://www.coronavirus.gov/" TargetMode="External"/><Relationship Id="rId46" Type="http://schemas.openxmlformats.org/officeDocument/2006/relationships/hyperlink" Target="https://www.livemint.com" TargetMode="External"/><Relationship Id="rId59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Oriel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7DF70F5602D4094905C176AB6AF4A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6036E0-A2FB-444C-9D00-E1F6B970FB4F}"/>
      </w:docPartPr>
      <w:docPartBody>
        <w:p w:rsidR="002F5C94" w:rsidRDefault="00C46781">
          <w:pPr>
            <w:pStyle w:val="17DF70F5602D4094905C176AB6AF4AAC"/>
          </w:pPr>
          <w:r>
            <w:rPr>
              <w:sz w:val="16"/>
              <w:szCs w:val="16"/>
            </w:rPr>
            <w:t>[Pick the date]</w:t>
          </w:r>
        </w:p>
      </w:docPartBody>
    </w:docPart>
    <w:docPart>
      <w:docPartPr>
        <w:name w:val="F43EAC1376E4471EA54B8711AC688E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AC12F1-309E-43A1-AFB8-6C08BEE8860B}"/>
      </w:docPartPr>
      <w:docPartBody>
        <w:p w:rsidR="002F5C94" w:rsidRDefault="00C46781">
          <w:pPr>
            <w:pStyle w:val="F43EAC1376E4471EA54B8711AC688ED0"/>
          </w:pPr>
          <w:r>
            <w:rPr>
              <w:rFonts w:asciiTheme="majorHAnsi" w:hAnsiTheme="majorHAnsi"/>
              <w:caps/>
              <w:sz w:val="44"/>
              <w:szCs w:val="44"/>
            </w:rPr>
            <w:t>[Type the sender company name]</w:t>
          </w:r>
        </w:p>
      </w:docPartBody>
    </w:docPart>
    <w:docPart>
      <w:docPartPr>
        <w:name w:val="DD87B566A3E54D5CB909E3A3A73925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A2F598-ACEC-4C91-B4F2-4A9705EC0D7D}"/>
      </w:docPartPr>
      <w:docPartBody>
        <w:p w:rsidR="002F5C94" w:rsidRDefault="00C46781">
          <w:pPr>
            <w:pStyle w:val="DD87B566A3E54D5CB909E3A3A7392583"/>
          </w:pPr>
          <w:r>
            <w:t>[Type the sender phone number]</w:t>
          </w:r>
        </w:p>
      </w:docPartBody>
    </w:docPart>
    <w:docPart>
      <w:docPartPr>
        <w:name w:val="FAFDE400CB7741D79D79057759122D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4076E-A519-4EE4-BC03-3F385B96C62E}"/>
      </w:docPartPr>
      <w:docPartBody>
        <w:p w:rsidR="002F5C94" w:rsidRDefault="00C46781">
          <w:pPr>
            <w:pStyle w:val="FAFDE400CB7741D79D79057759122D02"/>
          </w:pPr>
          <w:r>
            <w:t>[Type the sender e-mail address]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46781"/>
    <w:rsid w:val="002F5C94"/>
    <w:rsid w:val="00894899"/>
    <w:rsid w:val="00C467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C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606E271F3D4A72A10FFC3E4D45F1A0">
    <w:name w:val="7B606E271F3D4A72A10FFC3E4D45F1A0"/>
    <w:rsid w:val="002F5C94"/>
  </w:style>
  <w:style w:type="paragraph" w:customStyle="1" w:styleId="E48C5B139D8143F99C172D1694A0570D">
    <w:name w:val="E48C5B139D8143F99C172D1694A0570D"/>
    <w:rsid w:val="002F5C94"/>
  </w:style>
  <w:style w:type="character" w:styleId="PlaceholderText">
    <w:name w:val="Placeholder Text"/>
    <w:basedOn w:val="DefaultParagraphFont"/>
    <w:uiPriority w:val="99"/>
    <w:unhideWhenUsed/>
    <w:rsid w:val="002F5C94"/>
    <w:rPr>
      <w:color w:val="808080"/>
    </w:rPr>
  </w:style>
  <w:style w:type="paragraph" w:customStyle="1" w:styleId="32D60582CED7468A87386FB039BB2286">
    <w:name w:val="32D60582CED7468A87386FB039BB2286"/>
    <w:rsid w:val="002F5C94"/>
  </w:style>
  <w:style w:type="paragraph" w:customStyle="1" w:styleId="E0C70F1659E3450B857615081116E34C">
    <w:name w:val="E0C70F1659E3450B857615081116E34C"/>
    <w:rsid w:val="002F5C94"/>
  </w:style>
  <w:style w:type="paragraph" w:customStyle="1" w:styleId="B3319FE6E7114E50B5330D2153B3A01D">
    <w:name w:val="B3319FE6E7114E50B5330D2153B3A01D"/>
    <w:rsid w:val="002F5C94"/>
  </w:style>
  <w:style w:type="paragraph" w:customStyle="1" w:styleId="6773A2C5E48B4D7C8B3C3DC31BB3D0D3">
    <w:name w:val="6773A2C5E48B4D7C8B3C3DC31BB3D0D3"/>
    <w:rsid w:val="002F5C94"/>
  </w:style>
  <w:style w:type="paragraph" w:customStyle="1" w:styleId="3E0AE47F5AD54116A5254DCB4EC50D4E">
    <w:name w:val="3E0AE47F5AD54116A5254DCB4EC50D4E"/>
    <w:rsid w:val="002F5C94"/>
  </w:style>
  <w:style w:type="paragraph" w:customStyle="1" w:styleId="ACB95A0592024E8ABEF6B08DEC4F1B89">
    <w:name w:val="ACB95A0592024E8ABEF6B08DEC4F1B89"/>
    <w:rsid w:val="002F5C94"/>
  </w:style>
  <w:style w:type="paragraph" w:customStyle="1" w:styleId="4D60645A159C4FAB9BB0B0AC38D4F1EA">
    <w:name w:val="4D60645A159C4FAB9BB0B0AC38D4F1EA"/>
    <w:rsid w:val="002F5C94"/>
  </w:style>
  <w:style w:type="paragraph" w:customStyle="1" w:styleId="17DF70F5602D4094905C176AB6AF4AAC">
    <w:name w:val="17DF70F5602D4094905C176AB6AF4AAC"/>
    <w:rsid w:val="002F5C94"/>
  </w:style>
  <w:style w:type="paragraph" w:customStyle="1" w:styleId="F43EAC1376E4471EA54B8711AC688ED0">
    <w:name w:val="F43EAC1376E4471EA54B8711AC688ED0"/>
    <w:rsid w:val="002F5C94"/>
  </w:style>
  <w:style w:type="paragraph" w:customStyle="1" w:styleId="440547CB5ED84384A0D2E01813F575E1">
    <w:name w:val="440547CB5ED84384A0D2E01813F575E1"/>
    <w:rsid w:val="002F5C94"/>
  </w:style>
  <w:style w:type="paragraph" w:customStyle="1" w:styleId="DD87B566A3E54D5CB909E3A3A7392583">
    <w:name w:val="DD87B566A3E54D5CB909E3A3A7392583"/>
    <w:rsid w:val="002F5C94"/>
  </w:style>
  <w:style w:type="paragraph" w:customStyle="1" w:styleId="FAFDE400CB7741D79D79057759122D02">
    <w:name w:val="FAFDE400CB7741D79D79057759122D02"/>
    <w:rsid w:val="002F5C94"/>
  </w:style>
  <w:style w:type="paragraph" w:customStyle="1" w:styleId="8C9C3C8BA9D84FE2833FDE8C2D376302">
    <w:name w:val="8C9C3C8BA9D84FE2833FDE8C2D376302"/>
    <w:rsid w:val="002F5C94"/>
  </w:style>
  <w:style w:type="paragraph" w:customStyle="1" w:styleId="9150D4ACACB0437982FFD2476D19B5EA">
    <w:name w:val="9150D4ACACB0437982FFD2476D19B5EA"/>
    <w:rsid w:val="002F5C9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Metro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>University of Engineering and Management , kolkata</CompanyPhone>
  <CompanyFax/>
  <CompanyEmail>UEMK</CompanyEmail>
</CoverPageProperties>
</file>

<file path=customXml/item2.xml><?xml version="1.0" encoding="utf-8"?>
<tns:customPropertyEditors xmlns:tns="http://schemas.microsoft.com/office/2006/customDocumentInformationPanel">
  <tns:showOnOpen/>
  <tns:defaultPropertyEditorNamespace/>
</tns:customPropertyEditor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0A9728-912F-4813-AD0A-EFB96BFA9368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CB8FDCF2-7E2C-4A41-8431-695385986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OrielLetter</Template>
  <TotalTime>82</TotalTime>
  <Pages>15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COVID NIRAMAY                   COVID NIRAMAY              COVID NIRAMAY</Company>
  <LinksUpToDate>false</LinksUpToDate>
  <CharactersWithSpaces>9749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35</cp:revision>
  <dcterms:created xsi:type="dcterms:W3CDTF">2020-06-29T03:32:00Z</dcterms:created>
  <dcterms:modified xsi:type="dcterms:W3CDTF">2020-06-29T05:00:00Z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</Properties>
</file>